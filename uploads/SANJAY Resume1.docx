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B988B">
      <w:pPr>
        <w:ind w:firstLine="420" w:firstLineChars="0"/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-949325</wp:posOffset>
                </wp:positionH>
                <wp:positionV relativeFrom="paragraph">
                  <wp:posOffset>-6350</wp:posOffset>
                </wp:positionV>
                <wp:extent cx="6944360" cy="119538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360" cy="1195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5B91D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spacing w:beforeAutospacing="1" w:after="120" w:afterAutospacing="0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SUMMARY</w:t>
                            </w:r>
                          </w:p>
                          <w:p w14:paraId="6B54CE3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both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Aspiring Software Developer with expertise in Python, JavaScript, and Full-Stack Development. Skilled in building AI-powered and web-based applications, with hands-on experience in Flask, MongoDB, MySQL, and modern development tools. Developed projects including an AI-Driven Autocorrect Tool and Smart Traffic Public Issue Reporting System. Strong problem-solving abilities and a passion for creating innovative, scalable, and user-focused software solutions.</w:t>
                            </w:r>
                          </w:p>
                          <w:p w14:paraId="5ED91FAA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653B5ED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TECHNICAL SKILLS</w:t>
                            </w:r>
                          </w:p>
                          <w:p w14:paraId="78C4DE27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Languages: Python, Java, JavaScript, SQL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, Kotlin</w:t>
                            </w:r>
                          </w:p>
                          <w:p w14:paraId="26CDD869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Web Technologies: HTML, CSS, Flask, React.js</w:t>
                            </w:r>
                          </w:p>
                          <w:p w14:paraId="2404FF9A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Databases: MongoDB, MySQL</w:t>
                            </w:r>
                          </w:p>
                          <w:p w14:paraId="51CB7D20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Tools: Git, GitHub, VS Code</w:t>
                            </w:r>
                          </w:p>
                          <w:p w14:paraId="14B0A0C6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Core Concepts: DSA, DBMS, OOP</w:t>
                            </w:r>
                          </w:p>
                          <w:p w14:paraId="626A6D69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173D14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  <w:p w14:paraId="2B8FEF8B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1.AI-Driven Autocorrect Tool</w:t>
                            </w:r>
                          </w:p>
                          <w:p w14:paraId="5BDC375A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Description: Developed an AI-powered web application that automatically detects and corrects spelling mistakes to improve text accuracy and communication.</w:t>
                            </w:r>
                          </w:p>
                          <w:p w14:paraId="2B525C81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Technologies: Python, Flask, TextBlob, HTML, CSS, JavaScript</w:t>
                            </w:r>
                          </w:p>
                          <w:p w14:paraId="29F42EF0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2.Smart Traffic Public Issue Reporting System</w:t>
                            </w:r>
                          </w:p>
                          <w:p w14:paraId="1D58293E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Description: Developed a web-based platform that enables citizens to report traffic-related issues and track their resolution status efficiently.</w:t>
                            </w:r>
                          </w:p>
                          <w:p w14:paraId="67A09B41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Technologies: HTML, CSS, JavaScript, Python, Flask, MySQL</w:t>
                            </w:r>
                          </w:p>
                          <w:p w14:paraId="2A30E9E1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13E7636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INTERNSHIP</w:t>
                            </w:r>
                          </w:p>
                          <w:p w14:paraId="2831F868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Artificial Intelligence Intern – Pinnacle Labs</w:t>
                            </w:r>
                          </w:p>
                          <w:p w14:paraId="60126AF5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Python DSA Intern – Seeding Minds, C. V. Raman Global University</w:t>
                            </w:r>
                          </w:p>
                          <w:p w14:paraId="120E3EEA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MERN Stack Intern – Seeding Minds, C. V. Raman Global University</w:t>
                            </w:r>
                          </w:p>
                          <w:p w14:paraId="51000431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Prompt Engineering &amp; AI agents – Upskill Campus</w:t>
                            </w:r>
                          </w:p>
                          <w:p w14:paraId="49365CA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A2C28E7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VIRTUAL INTERNSHIPS &amp; JOB SIMULATIONS</w:t>
                            </w:r>
                          </w:p>
                          <w:p w14:paraId="6F8B5078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right="0" w:rightChars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Deloitte Australia Data Analytics Job Simulation on Forage</w:t>
                            </w:r>
                          </w:p>
                          <w:p w14:paraId="49784C0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June 13, 2026</w:t>
                            </w:r>
                          </w:p>
                          <w:p w14:paraId="25133A9E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Completed a Deloitte job simulation involving data analysis and forensic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technology </w:t>
                            </w:r>
                          </w:p>
                          <w:p w14:paraId="6C5B9D3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Created a data dashboard using Tableau </w:t>
                            </w:r>
                          </w:p>
                          <w:p w14:paraId="0F679CB2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Used Excel to classify data and draw business conclusions</w:t>
                            </w:r>
                          </w:p>
                          <w:p w14:paraId="454F4AA7">
                            <w:pPr>
                              <w:pStyle w:val="9"/>
                              <w:bidi w:val="0"/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t>JPMorgan Chase &amp; Co. – Software Engineering Job Simulation</w:t>
                            </w: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0403DE9">
                            <w:pPr>
                              <w:numPr>
                                <w:numId w:val="0"/>
                              </w:numPr>
                              <w:bidi w:val="0"/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June 2026</w:t>
                            </w:r>
                          </w:p>
                          <w:p w14:paraId="29BF288C">
                            <w:pPr>
                              <w:bidi w:val="0"/>
                              <w:ind w:left="159" w:leftChars="76" w:firstLine="0" w:firstLineChars="0"/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t>• Built and tested backend components using Java and Spring Boot.</w:t>
                            </w:r>
                          </w:p>
                          <w:p w14:paraId="71E3302D">
                            <w:pPr>
                              <w:bidi w:val="0"/>
                              <w:ind w:left="159" w:leftChars="76" w:firstLine="0" w:firstLineChars="0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t>• Implemented real-time transaction updates with Apache Kafka.</w:t>
                            </w: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cs="Arial"/>
                                <w:sz w:val="16"/>
                                <w:szCs w:val="16"/>
                              </w:rPr>
                              <w:t>• Performed unit testing and debugging using JUnit and Maven.</w:t>
                            </w:r>
                          </w:p>
                          <w:p w14:paraId="6787CA7F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CERTIFICATIONS</w:t>
                            </w:r>
                          </w:p>
                          <w:p w14:paraId="17421268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AI Essentials – Google (Coursera)</w:t>
                            </w:r>
                          </w:p>
                          <w:p w14:paraId="42B24B03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AI Governance – Google (Coursera)</w:t>
                            </w:r>
                          </w:p>
                          <w:p w14:paraId="5842B1C0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Foundations of Cybersecurity – Google (Coursera)</w:t>
                            </w:r>
                          </w:p>
                          <w:p w14:paraId="02D947CD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NISM Certification</w:t>
                            </w:r>
                          </w:p>
                          <w:p w14:paraId="4DCBC90F">
                            <w:pPr>
                              <w:pStyle w:val="9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Graphs Programming Camp – Algo university</w:t>
                            </w:r>
                          </w:p>
                          <w:p w14:paraId="748B8E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Microsoft YaHei" w:hAnsi="Microsoft YaHei" w:eastAsia="Microsoft YaHei" w:cs="Microsoft YaHei"/>
                                <w:b w:val="0"/>
                                <w:bCs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4.75pt;margin-top:-0.5pt;height:941.25pt;width:546.8pt;z-index:251664384;mso-width-relative:page;mso-height-relative:page;" filled="f" stroked="f" coordsize="21600,21600" o:gfxdata="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PKJn7cAAAADAEAAA8AAAAAAAAAAQAgAAAAIgAA&#10;AGRycy9kb3ducmV2LnhtbFBLAQIUABQAAAAIAIdO4kAfukhz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F5B91D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spacing w:beforeAutospacing="1" w:after="120" w:afterAutospacing="0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SUMMARY</w:t>
                      </w:r>
                    </w:p>
                    <w:p w14:paraId="6B54CE3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both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Aspiring Software Developer with expertise in Python, JavaScript, and Full-Stack Development. Skilled in building AI-powered and web-based applications, with hands-on experience in Flask, MongoDB, MySQL, and modern development tools. Developed projects including an AI-Driven Autocorrect Tool and Smart Traffic Public Issue Reporting System. Strong problem-solving abilities and a passion for creating innovative, scalable, and user-focused software solutions.</w:t>
                      </w:r>
                    </w:p>
                    <w:p w14:paraId="5ED91FAA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653B5ED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TECHNICAL SKILLS</w:t>
                      </w:r>
                    </w:p>
                    <w:p w14:paraId="78C4DE27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Languages: Python, Java, JavaScript, SQL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, Kotlin</w:t>
                      </w:r>
                    </w:p>
                    <w:p w14:paraId="26CDD869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Web Technologies: HTML, CSS, Flask, React.js</w:t>
                      </w:r>
                    </w:p>
                    <w:p w14:paraId="2404FF9A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Databases: MongoDB, MySQL</w:t>
                      </w:r>
                    </w:p>
                    <w:p w14:paraId="51CB7D20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Tools: Git, GitHub, VS Code</w:t>
                      </w:r>
                    </w:p>
                    <w:p w14:paraId="14B0A0C6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Core Concepts: DSA, DBMS, OOP</w:t>
                      </w:r>
                    </w:p>
                    <w:p w14:paraId="626A6D69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173D14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PROJECTS</w:t>
                      </w:r>
                    </w:p>
                    <w:p w14:paraId="2B8FEF8B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1.AI-Driven Autocorrect Tool</w:t>
                      </w:r>
                    </w:p>
                    <w:p w14:paraId="5BDC375A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Description: Developed an AI-powered web application that automatically detects and corrects spelling mistakes to improve text accuracy and communication.</w:t>
                      </w:r>
                    </w:p>
                    <w:p w14:paraId="2B525C81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Technologies: Python, Flask, TextBlob, HTML, CSS, JavaScript</w:t>
                      </w:r>
                    </w:p>
                    <w:p w14:paraId="29F42EF0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2.Smart Traffic Public Issue Reporting System</w:t>
                      </w:r>
                    </w:p>
                    <w:p w14:paraId="1D58293E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Description: Developed a web-based platform that enables citizens to report traffic-related issues and track their resolution status efficiently.</w:t>
                      </w:r>
                    </w:p>
                    <w:p w14:paraId="67A09B41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Technologies: HTML, CSS, JavaScript, Python, Flask, MySQL</w:t>
                      </w:r>
                    </w:p>
                    <w:p w14:paraId="2A30E9E1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13E7636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INTERNSHIP</w:t>
                      </w:r>
                    </w:p>
                    <w:p w14:paraId="2831F868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Artificial Intelligence Intern – Pinnacle Labs</w:t>
                      </w:r>
                    </w:p>
                    <w:p w14:paraId="60126AF5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Python DSA Intern – Seeding Minds, C. V. Raman Global University</w:t>
                      </w:r>
                    </w:p>
                    <w:p w14:paraId="120E3EEA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MERN Stack Intern – Seeding Minds, C. V. Raman Global University</w:t>
                      </w:r>
                    </w:p>
                    <w:p w14:paraId="51000431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Prompt Engineering &amp; AI agents – Upskill Campus</w:t>
                      </w:r>
                    </w:p>
                    <w:p w14:paraId="49365CA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A2C28E7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VIRTUAL INTERNSHIPS &amp; JOB SIMULATIONS</w:t>
                      </w:r>
                    </w:p>
                    <w:p w14:paraId="6F8B5078">
                      <w:pPr>
                        <w:pStyle w:val="9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right="0" w:rightChars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Deloitte Australia Data Analytics Job Simulation on Forage</w:t>
                      </w:r>
                    </w:p>
                    <w:p w14:paraId="49784C0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June 13, 2026</w:t>
                      </w:r>
                    </w:p>
                    <w:p w14:paraId="25133A9E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Completed a Deloitte job simulation involving data analysis and forensic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technology </w:t>
                      </w:r>
                    </w:p>
                    <w:p w14:paraId="6C5B9D3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Created a data dashboard using Tableau </w:t>
                      </w:r>
                    </w:p>
                    <w:p w14:paraId="0F679CB2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Used Excel to classify data and draw business conclusions</w:t>
                      </w:r>
                    </w:p>
                    <w:p w14:paraId="454F4AA7">
                      <w:pPr>
                        <w:pStyle w:val="9"/>
                        <w:bidi w:val="0"/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Arial" w:hAnsi="Arial" w:cs="Arial"/>
                          <w:sz w:val="16"/>
                          <w:szCs w:val="16"/>
                          <w:lang w:val="en-US"/>
                        </w:rPr>
                        <w:t>2.</w:t>
                      </w: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t>JPMorgan Chase &amp; Co. – Software Engineering Job Simulation</w:t>
                      </w: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0403DE9">
                      <w:pPr>
                        <w:numPr>
                          <w:numId w:val="0"/>
                        </w:numPr>
                        <w:bidi w:val="0"/>
                        <w:rPr>
                          <w:rFonts w:hint="default" w:ascii="Arial" w:hAnsi="Arial" w:cs="Arial"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hint="default" w:ascii="Arial" w:hAnsi="Arial" w:cs="Arial"/>
                          <w:sz w:val="16"/>
                          <w:szCs w:val="16"/>
                          <w:u w:val="single"/>
                        </w:rPr>
                        <w:t>June 2026</w:t>
                      </w:r>
                    </w:p>
                    <w:p w14:paraId="29BF288C">
                      <w:pPr>
                        <w:bidi w:val="0"/>
                        <w:ind w:left="159" w:leftChars="76" w:firstLine="0" w:firstLineChars="0"/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t>• Built and tested backend components using Java and Spring Boot.</w:t>
                      </w:r>
                    </w:p>
                    <w:p w14:paraId="71E3302D">
                      <w:pPr>
                        <w:bidi w:val="0"/>
                        <w:ind w:left="159" w:leftChars="76" w:firstLine="0" w:firstLineChars="0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t>• Implemented real-time transaction updates with Apache Kafka.</w:t>
                      </w: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hint="default" w:ascii="Arial" w:hAnsi="Arial" w:cs="Arial"/>
                          <w:sz w:val="16"/>
                          <w:szCs w:val="16"/>
                        </w:rPr>
                        <w:t>• Performed unit testing and debugging using JUnit and Maven.</w:t>
                      </w:r>
                    </w:p>
                    <w:p w14:paraId="6787CA7F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CERTIFICATIONS</w:t>
                      </w:r>
                    </w:p>
                    <w:p w14:paraId="17421268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AI Essentials – Google (Coursera)</w:t>
                      </w:r>
                    </w:p>
                    <w:p w14:paraId="42B24B03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AI Governance – Google (Coursera)</w:t>
                      </w:r>
                    </w:p>
                    <w:p w14:paraId="5842B1C0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Foundations of Cybersecurity – Google (Coursera)</w:t>
                      </w:r>
                    </w:p>
                    <w:p w14:paraId="02D947CD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NISM Certification</w:t>
                      </w:r>
                    </w:p>
                    <w:p w14:paraId="4DCBC90F">
                      <w:pPr>
                        <w:pStyle w:val="9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Graphs Programming Camp – Algo university</w:t>
                      </w:r>
                    </w:p>
                    <w:p w14:paraId="748B8E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Microsoft YaHei" w:hAnsi="Microsoft YaHei" w:eastAsia="Microsoft YaHei" w:cs="Microsoft YaHei"/>
                          <w:b w:val="0"/>
                          <w:bCs w:val="0"/>
                          <w:i w:val="0"/>
                          <w:caps w:val="0"/>
                          <w:color w:val="000000" w:themeColor="text1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3877945</wp:posOffset>
                </wp:positionH>
                <wp:positionV relativeFrom="paragraph">
                  <wp:posOffset>-681990</wp:posOffset>
                </wp:positionV>
                <wp:extent cx="4165600" cy="1322705"/>
                <wp:effectExtent l="0" t="0" r="0" b="0"/>
                <wp:wrapNone/>
                <wp:docPr id="2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35" y="753745"/>
                          <a:ext cx="416560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7D49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  <w:t>💼</w:t>
                            </w:r>
                            <w:r>
                              <w:rPr>
                                <w:rFonts w:hint="default" w:ascii="SimSun" w:hAnsi="SimSun" w:eastAsia="SimSun" w:cs="SimSun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b/>
                                <w:bCs/>
                                <w:color w:val="2F5597" w:themeColor="accent5" w:themeShade="BF"/>
                                <w:sz w:val="13"/>
                                <w:szCs w:val="13"/>
                                <w:lang w:val="en-US" w:eastAsia="zh-CN"/>
                              </w:rPr>
                              <w:t>Linkedin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3"/>
                                <w:szCs w:val="13"/>
                                <w:lang w:val="en-US" w:eastAsia="zh-CN"/>
                              </w:rPr>
                              <w:t xml:space="preserve"> :</w:t>
                            </w:r>
                          </w:p>
                          <w:p w14:paraId="1410F8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1"/>
                                <w:szCs w:val="1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color w:val="FFFFFF" w:themeColor="background1"/>
                                <w:sz w:val="11"/>
                                <w:szCs w:val="1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"http://www.linkedin.com/in/sanjay-kumar-sahoo-1387853a7" </w:instrTex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www.linkedin.com/in/sanjay-kumar-sahoo-1387853a7</w: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474FD7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8B799E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SimSun" w:hAnsi="SimSun" w:eastAsia="SimSun" w:cs="SimSun"/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  <w:t>💻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</w:rPr>
                              <w:t>GitHub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</w:rPr>
                              <w:t>: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SimSun" w:hAnsi="SimSun" w:eastAsia="SimSun" w:cs="SimSun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</w:p>
                          <w:p w14:paraId="005FBE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110" w:firstLineChars="100"/>
                              <w:jc w:val="left"/>
                              <w:textAlignment w:val="auto"/>
                              <w:rPr>
                                <w:rFonts w:hint="default" w:ascii="SimSun" w:hAnsi="SimSun" w:eastAsia="SimSun" w:cs="SimSu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 w:val="0"/>
                                <w:bCs w:val="0"/>
                                <w:color w:val="FFFFFF" w:themeColor="background1"/>
                                <w:sz w:val="11"/>
                                <w:szCs w:val="1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https://github.com/sanjaysahooyt99-ux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05.35pt;margin-top:-53.7pt;height:104.15pt;width:328pt;z-index:251660288;mso-width-relative:page;mso-height-relative:page;" filled="f" stroked="f" coordsize="21600,21600" o:gfxdata="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DB4sDcAAAADQEA&#10;AA8AAAAAAAAAAQAgAAAAIgAAAGRycy9kb3ducmV2LnhtbFBLAQIUABQAAAAIAIdO4kDl/E4HTwIA&#10;AIEEAAAOAAAAAAAAAAEAIAAAACs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7D490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  <w:t>💼</w:t>
                      </w:r>
                      <w:r>
                        <w:rPr>
                          <w:rFonts w:hint="default" w:ascii="SimSun" w:hAnsi="SimSun" w:eastAsia="SimSun" w:cs="SimSun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Microsoft YaHei" w:hAnsi="Microsoft YaHei" w:eastAsia="Microsoft YaHei"/>
                          <w:b/>
                          <w:bCs/>
                          <w:color w:val="2F5597" w:themeColor="accent5" w:themeShade="BF"/>
                          <w:sz w:val="13"/>
                          <w:szCs w:val="13"/>
                          <w:lang w:val="en-US" w:eastAsia="zh-CN"/>
                        </w:rPr>
                        <w:t>Linkedin</w:t>
                      </w:r>
                      <w:r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3"/>
                          <w:szCs w:val="13"/>
                          <w:lang w:val="en-US" w:eastAsia="zh-CN"/>
                        </w:rPr>
                        <w:t xml:space="preserve"> :</w:t>
                      </w:r>
                    </w:p>
                    <w:p w14:paraId="1410F8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1"/>
                          <w:szCs w:val="1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Microsoft YaHei" w:hAnsi="Microsoft YaHei" w:eastAsia="Microsoft YaHei"/>
                          <w:color w:val="FFFFFF" w:themeColor="background1"/>
                          <w:sz w:val="11"/>
                          <w:szCs w:val="1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"http://www.linkedin.com/in/sanjay-kumar-sahoo-1387853a7" </w:instrTex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www.linkedin.com/in/sanjay-kumar-sahoo-1387853a7</w: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  <w:p w14:paraId="474FD72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68B799E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SimSun" w:hAnsi="SimSun" w:eastAsia="SimSun" w:cs="SimSun"/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  <w:t>💻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</w:rPr>
                        <w:t>GitHub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</w:rPr>
                        <w:t>: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hint="default" w:ascii="SimSun" w:hAnsi="SimSun" w:eastAsia="SimSun" w:cs="SimSun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</w:p>
                    <w:p w14:paraId="005FBEC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110" w:firstLineChars="100"/>
                        <w:jc w:val="left"/>
                        <w:textAlignment w:val="auto"/>
                        <w:rPr>
                          <w:rFonts w:hint="default" w:ascii="SimSun" w:hAnsi="SimSun" w:eastAsia="SimSun" w:cs="SimSu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 w:val="0"/>
                          <w:bCs w:val="0"/>
                          <w:color w:val="FFFFFF" w:themeColor="background1"/>
                          <w:sz w:val="11"/>
                          <w:szCs w:val="1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https://github.com/sanjaysahooyt99-ux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-1125220</wp:posOffset>
                </wp:positionV>
                <wp:extent cx="7880350" cy="1124585"/>
                <wp:effectExtent l="6350" t="6350" r="7620" b="120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3715" y="478790"/>
                          <a:ext cx="7880350" cy="11245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0.9pt;margin-top:-88.6pt;height:88.55pt;width:620.5pt;z-index:251659264;v-text-anchor:middle;mso-width-relative:page;mso-height-relative:page;" fillcolor="#262626 [2749]" filled="t" stroked="t" coordsize="21600,21600" o:gfxdata="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4&#10;JkKi2AAAAAwBAAAPAAAAAAAAAAEAIAAAACIAAABkcnMvZG93bnJldi54bWxQSwECFAAUAAAACACH&#10;TuJAjHVjXJYCAAByBQAADgAAAAAAAAABACAAAAAnAQAAZHJzL2Uyb0RvYy54bWxQSwUGAAAAAAYA&#10;BgBZAQAALwYAAAAA&#10;">
                <v:fill on="t" focussize="0,0"/>
                <v:stroke weight="1pt" color="#262626 [274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-975360</wp:posOffset>
                </wp:positionV>
                <wp:extent cx="5620385" cy="22542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2445" y="468630"/>
                          <a:ext cx="5620385" cy="2254250"/>
                          <a:chOff x="-79" y="444"/>
                          <a:chExt cx="8851" cy="3550"/>
                        </a:xfrm>
                      </wpg:grpSpPr>
                      <wps:wsp>
                        <wps:cNvPr id="26" name="文本框 97"/>
                        <wps:cNvSpPr txBox="1"/>
                        <wps:spPr>
                          <a:xfrm>
                            <a:off x="-79" y="1078"/>
                            <a:ext cx="6523" cy="29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1B57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outlineLvl w:val="9"/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Mobile：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78550 79967</w:t>
                              </w:r>
                            </w:p>
                            <w:p w14:paraId="4DD16C3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Email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sanjaykumarsahoo159159@gmail.com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  <w:p w14:paraId="24A6C81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rPr>
                                  <w:rFonts w:hint="default" w:ascii="Microsoft YaHei" w:hAnsi="Microsoft YaHei" w:eastAsia="Microsoft YaHei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Address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Bhubneswar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India</w:t>
                              </w:r>
                            </w:p>
                            <w:p w14:paraId="6427B50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12" w:lineRule="auto"/>
                                <w:jc w:val="both"/>
                                <w:textAlignment w:val="auto"/>
                                <w:outlineLvl w:val="9"/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文本框 5"/>
                        <wps:cNvSpPr txBox="1"/>
                        <wps:spPr>
                          <a:xfrm>
                            <a:off x="829" y="444"/>
                            <a:ext cx="7943" cy="1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7A4282">
                              <w:pPr>
                                <w:rPr>
                                  <w:rFonts w:hint="default" w:ascii="Arial" w:hAnsi="Arial" w:eastAsia="Microsoft YaHei" w:cs="Arial"/>
                                  <w:b/>
                                  <w:bCs/>
                                  <w:i w:val="0"/>
                                  <w:caps w:val="0"/>
                                  <w:color w:val="FFF2CC" w:themeColor="accent4" w:themeTint="33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" w:cs="Arial"/>
                                  <w:b/>
                                  <w:bCs/>
                                  <w:i w:val="0"/>
                                  <w:caps w:val="0"/>
                                  <w:color w:val="FFF2CC" w:themeColor="accent4" w:themeTint="33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  <w:t>SANJAY KUMAR SAHOO</w:t>
                              </w:r>
                            </w:p>
                            <w:p w14:paraId="5541E536">
                              <w:pPr>
                                <w:rPr>
                                  <w:rFonts w:hint="default" w:ascii="Microsoft YaHei" w:hAnsi="Microsoft YaHei" w:eastAsia="Microsoft YaHei" w:cs="Microsoft YaHei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041B96F8">
                              <w:pPr>
                                <w:rPr>
                                  <w:rFonts w:hint="default" w:ascii="Microsoft YaHei" w:hAnsi="Microsoft YaHei" w:eastAsia="Microsoft YaHei" w:cs="Microsoft YaHei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6" o:spid="_x0000_s1026" o:spt="203" style="position:absolute;left:0pt;margin-left:18.4pt;margin-top:-76.8pt;height:177.5pt;width:442.55pt;z-index:251661312;mso-width-relative:page;mso-height-relative:page;" coordorigin="-79,444" coordsize="8851,3550" o:gfxdata="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lDQ9YdsAAAALAQAADwAAAAAAAAAB&#10;ACAAAAAiAAAAZHJzL2Rvd25yZXYueG1sUEsBAhQAFAAAAAgAh07iQGwRD77xAgAAMwgAAA4AAAAA&#10;AAAAAQAgAAAAKgEAAGRycy9lMm9Eb2MueG1sUEsFBgAAAAAGAAYAWQEAAI0GAAAAAA==&#10;">
                <o:lock v:ext="edit" aspectratio="f"/>
                <v:shape id="文本框 97" o:spid="_x0000_s1026" o:spt="202" type="#_x0000_t202" style="position:absolute;left:-79;top:1078;height:2916;width:6523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B1B57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outlineLvl w:val="9"/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Mobile：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78550 79967</w:t>
                        </w:r>
                      </w:p>
                      <w:p w14:paraId="4DD16C3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outlineLvl w:val="9"/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Email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sanjaykumarsahoo159159@gmail.com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</w:t>
                        </w:r>
                      </w:p>
                      <w:p w14:paraId="24A6C81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rPr>
                            <w:rFonts w:hint="default" w:ascii="Microsoft YaHei" w:hAnsi="Microsoft YaHei" w:eastAsia="Microsoft YaHei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Address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Bhubneswar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India</w:t>
                        </w:r>
                      </w:p>
                      <w:p w14:paraId="6427B50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12" w:lineRule="auto"/>
                          <w:jc w:val="both"/>
                          <w:textAlignment w:val="auto"/>
                          <w:outlineLvl w:val="9"/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5" o:spid="_x0000_s1026" o:spt="202" type="#_x0000_t202" style="position:absolute;left:829;top:444;height:1013;width:7943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17A4282">
                        <w:pPr>
                          <w:rPr>
                            <w:rFonts w:hint="default" w:ascii="Arial" w:hAnsi="Arial" w:eastAsia="Microsoft YaHei" w:cs="Arial"/>
                            <w:b/>
                            <w:bCs/>
                            <w:i w:val="0"/>
                            <w:caps w:val="0"/>
                            <w:color w:val="FFF2CC" w:themeColor="accent4" w:themeTint="33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" w:cs="Arial"/>
                            <w:b/>
                            <w:bCs/>
                            <w:i w:val="0"/>
                            <w:caps w:val="0"/>
                            <w:color w:val="FFF2CC" w:themeColor="accent4" w:themeTint="33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  <w:t>SANJAY KUMAR SAHOO</w:t>
                        </w:r>
                      </w:p>
                      <w:p w14:paraId="5541E536">
                        <w:pPr>
                          <w:rPr>
                            <w:rFonts w:hint="default" w:ascii="Microsoft YaHei" w:hAnsi="Microsoft YaHei" w:eastAsia="Microsoft YaHei" w:cs="Microsoft YaHei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041B96F8">
                        <w:pPr>
                          <w:rPr>
                            <w:rFonts w:hint="default" w:ascii="Microsoft YaHei" w:hAnsi="Microsoft YaHei" w:eastAsia="Microsoft YaHei" w:cs="Microsoft YaHei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-829945</wp:posOffset>
            </wp:positionH>
            <wp:positionV relativeFrom="paragraph">
              <wp:posOffset>-802005</wp:posOffset>
            </wp:positionV>
            <wp:extent cx="700405" cy="725805"/>
            <wp:effectExtent l="12700" t="12700" r="18415" b="23495"/>
            <wp:wrapNone/>
            <wp:docPr id="14" name="图片 14" descr="C:/Users/sanjay kumar sahoo/OneDrive/Pictures/Screenshots/Screenshot 2026-06-11 123007.pngScreenshot 2026-06-11 12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sanjay kumar sahoo/OneDrive/Pictures/Screenshots/Screenshot 2026-06-11 123007.pngScreenshot 2026-06-11 123007"/>
                    <pic:cNvPicPr>
                      <a:picLocks noChangeAspect="1"/>
                    </pic:cNvPicPr>
                  </pic:nvPicPr>
                  <pic:blipFill>
                    <a:blip r:embed="rId4"/>
                    <a:srcRect l="1477" t="1256" r="2767" b="-1256"/>
                    <a:stretch>
                      <a:fillRect/>
                    </a:stretch>
                  </pic:blipFill>
                  <pic:spPr>
                    <a:xfrm>
                      <a:off x="0" y="0"/>
                      <a:ext cx="700405" cy="725805"/>
                    </a:xfrm>
                    <a:prstGeom prst="ellipse">
                      <a:avLst/>
                    </a:prstGeom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505A77AC">
      <w:pPr>
        <w:ind w:firstLine="420" w:firstLine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1347470</wp:posOffset>
                </wp:positionV>
                <wp:extent cx="7715250" cy="10886440"/>
                <wp:effectExtent l="0" t="0" r="0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88.2pt;margin-top:106.1pt;height:857.2pt;width:607.5pt;z-index:-251654144;v-text-anchor:middle;mso-width-relative:page;mso-height-relative:page;" fillcolor="#FFFFFF [3212]" filled="t" stroked="f" coordsize="21600,21600" o:gfxdata="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bnqk90AAAAOAQAADwAAAAAAAAABACAAAAAiAAAAZHJzL2Rvd25y&#10;ZXYueG1sUEsBAhQAFAAAAAgAh07iQCaGJC5rAgAAzQQAAA4AAAAAAAAAAQAgAAAAL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6953885</wp:posOffset>
                </wp:positionV>
                <wp:extent cx="6634480" cy="8382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3E0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Microsoft YaHei" w:hAnsi="Microsoft YaHei" w:eastAsia="Microsoft YaHei" w:cs="Microsoft YaHei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50.1pt;margin-top:547.55pt;height:66pt;width:522.4pt;z-index:251663360;mso-width-relative:page;mso-height-relative:page;" filled="f" stroked="f" coordsize="21600,21600" o:gfxdata="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15a994AAAAOAQAADwAAAAAAAAABACAAAAAiAAAA&#10;ZHJzL2Rvd25yZXYueG1sUEsBAhQAFAAAAAgAh07iQEUWC1c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C3E0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Microsoft YaHei" w:hAnsi="Microsoft YaHei" w:eastAsia="Microsoft YaHei" w:cs="Microsoft YaHei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746426"/>
    <w:rsid w:val="037B532E"/>
    <w:rsid w:val="0384091E"/>
    <w:rsid w:val="03AE6DD7"/>
    <w:rsid w:val="03BC2831"/>
    <w:rsid w:val="04237D89"/>
    <w:rsid w:val="042C3E7C"/>
    <w:rsid w:val="043158F8"/>
    <w:rsid w:val="04395400"/>
    <w:rsid w:val="0489456D"/>
    <w:rsid w:val="049F4EAB"/>
    <w:rsid w:val="04C03FF9"/>
    <w:rsid w:val="04C437E6"/>
    <w:rsid w:val="04DE3E15"/>
    <w:rsid w:val="04E36635"/>
    <w:rsid w:val="04FB005D"/>
    <w:rsid w:val="05726074"/>
    <w:rsid w:val="05924FA8"/>
    <w:rsid w:val="05A3343E"/>
    <w:rsid w:val="05B11293"/>
    <w:rsid w:val="05B32A20"/>
    <w:rsid w:val="05C44922"/>
    <w:rsid w:val="060E53C9"/>
    <w:rsid w:val="064C3473"/>
    <w:rsid w:val="064E667D"/>
    <w:rsid w:val="06546D16"/>
    <w:rsid w:val="06A06CDD"/>
    <w:rsid w:val="073D5688"/>
    <w:rsid w:val="076D2A28"/>
    <w:rsid w:val="07820B94"/>
    <w:rsid w:val="07FC091D"/>
    <w:rsid w:val="08575FFD"/>
    <w:rsid w:val="08B10699"/>
    <w:rsid w:val="08D74B38"/>
    <w:rsid w:val="08DC243F"/>
    <w:rsid w:val="090E1192"/>
    <w:rsid w:val="09302F2B"/>
    <w:rsid w:val="09425845"/>
    <w:rsid w:val="0969178C"/>
    <w:rsid w:val="09931565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C52185"/>
    <w:rsid w:val="0DF071A2"/>
    <w:rsid w:val="0E1513DE"/>
    <w:rsid w:val="0E642DE5"/>
    <w:rsid w:val="0E6E7B0F"/>
    <w:rsid w:val="0E7200BB"/>
    <w:rsid w:val="0F2C51F5"/>
    <w:rsid w:val="0F377A67"/>
    <w:rsid w:val="0F580654"/>
    <w:rsid w:val="0F9A5C31"/>
    <w:rsid w:val="0FAF0F65"/>
    <w:rsid w:val="11136D56"/>
    <w:rsid w:val="11765EE8"/>
    <w:rsid w:val="118E2678"/>
    <w:rsid w:val="11A449DB"/>
    <w:rsid w:val="11D7588F"/>
    <w:rsid w:val="11DA2096"/>
    <w:rsid w:val="11E240F5"/>
    <w:rsid w:val="11FC6864"/>
    <w:rsid w:val="1231672F"/>
    <w:rsid w:val="12435A12"/>
    <w:rsid w:val="128F4427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62E6712"/>
    <w:rsid w:val="163A376E"/>
    <w:rsid w:val="164374CD"/>
    <w:rsid w:val="165750CB"/>
    <w:rsid w:val="16B7108E"/>
    <w:rsid w:val="16BA53EF"/>
    <w:rsid w:val="172F50E9"/>
    <w:rsid w:val="175E0287"/>
    <w:rsid w:val="17667BAA"/>
    <w:rsid w:val="17C72C5B"/>
    <w:rsid w:val="181B31B5"/>
    <w:rsid w:val="18420CED"/>
    <w:rsid w:val="185D7493"/>
    <w:rsid w:val="186079A3"/>
    <w:rsid w:val="188A0D17"/>
    <w:rsid w:val="18B25AF6"/>
    <w:rsid w:val="18B74A50"/>
    <w:rsid w:val="18DA394F"/>
    <w:rsid w:val="18F72A28"/>
    <w:rsid w:val="18FC11D9"/>
    <w:rsid w:val="198163B3"/>
    <w:rsid w:val="19AA2992"/>
    <w:rsid w:val="1A8C17C0"/>
    <w:rsid w:val="1A920B66"/>
    <w:rsid w:val="1AB5423B"/>
    <w:rsid w:val="1AC2035B"/>
    <w:rsid w:val="1ACC4CC5"/>
    <w:rsid w:val="1AD40C4E"/>
    <w:rsid w:val="1B003E05"/>
    <w:rsid w:val="1B7D2CDE"/>
    <w:rsid w:val="1BE869C8"/>
    <w:rsid w:val="1BE86F08"/>
    <w:rsid w:val="1C393BCD"/>
    <w:rsid w:val="1C4F04A0"/>
    <w:rsid w:val="1C6534D5"/>
    <w:rsid w:val="1CC14CD6"/>
    <w:rsid w:val="1D1E1D0B"/>
    <w:rsid w:val="1D3922D9"/>
    <w:rsid w:val="1D424E2C"/>
    <w:rsid w:val="1D9E609E"/>
    <w:rsid w:val="1DBD39A9"/>
    <w:rsid w:val="1DC076F7"/>
    <w:rsid w:val="1DE212EF"/>
    <w:rsid w:val="1DE76BA3"/>
    <w:rsid w:val="1DEE64BF"/>
    <w:rsid w:val="1E3434A5"/>
    <w:rsid w:val="1E467101"/>
    <w:rsid w:val="1E70600C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9C52FA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DB23F1"/>
    <w:rsid w:val="2622585A"/>
    <w:rsid w:val="26405140"/>
    <w:rsid w:val="266A65CC"/>
    <w:rsid w:val="266C4583"/>
    <w:rsid w:val="268714FF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7F4463"/>
    <w:rsid w:val="289D2958"/>
    <w:rsid w:val="28B615CC"/>
    <w:rsid w:val="28C6526E"/>
    <w:rsid w:val="28E3255D"/>
    <w:rsid w:val="290106E0"/>
    <w:rsid w:val="292C2C40"/>
    <w:rsid w:val="29564034"/>
    <w:rsid w:val="29772F35"/>
    <w:rsid w:val="298B05D7"/>
    <w:rsid w:val="29B12CDC"/>
    <w:rsid w:val="29FC1EA0"/>
    <w:rsid w:val="2A1771DF"/>
    <w:rsid w:val="2A795E61"/>
    <w:rsid w:val="2A8621E4"/>
    <w:rsid w:val="2A8A4B47"/>
    <w:rsid w:val="2B070C22"/>
    <w:rsid w:val="2B106417"/>
    <w:rsid w:val="2B3449E5"/>
    <w:rsid w:val="2B5F5760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6A48E8"/>
    <w:rsid w:val="2D8F6BF2"/>
    <w:rsid w:val="2D9049E7"/>
    <w:rsid w:val="2DC21AD1"/>
    <w:rsid w:val="2DC3461C"/>
    <w:rsid w:val="2E01406E"/>
    <w:rsid w:val="2E0E59B7"/>
    <w:rsid w:val="2E6B5FB9"/>
    <w:rsid w:val="2E7653DA"/>
    <w:rsid w:val="2E824F6F"/>
    <w:rsid w:val="2EEA406D"/>
    <w:rsid w:val="2F0D4596"/>
    <w:rsid w:val="2F255DE2"/>
    <w:rsid w:val="2F552474"/>
    <w:rsid w:val="2F6D2DF6"/>
    <w:rsid w:val="2F6D372F"/>
    <w:rsid w:val="2FB1324F"/>
    <w:rsid w:val="2FC57D55"/>
    <w:rsid w:val="30013F99"/>
    <w:rsid w:val="301C491F"/>
    <w:rsid w:val="30C80FB3"/>
    <w:rsid w:val="30EF2188"/>
    <w:rsid w:val="313B752E"/>
    <w:rsid w:val="314900E1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8F6883"/>
    <w:rsid w:val="33AA0345"/>
    <w:rsid w:val="33AF78C9"/>
    <w:rsid w:val="33BA1E63"/>
    <w:rsid w:val="33F74B00"/>
    <w:rsid w:val="34357349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A50A4"/>
    <w:rsid w:val="39DD3707"/>
    <w:rsid w:val="3A140BA9"/>
    <w:rsid w:val="3A2D3996"/>
    <w:rsid w:val="3A3B1957"/>
    <w:rsid w:val="3A6046F2"/>
    <w:rsid w:val="3A79139C"/>
    <w:rsid w:val="3ABE0451"/>
    <w:rsid w:val="3B6960BF"/>
    <w:rsid w:val="3B8C1BE2"/>
    <w:rsid w:val="3BCC57B1"/>
    <w:rsid w:val="3C037A1A"/>
    <w:rsid w:val="3C2454C2"/>
    <w:rsid w:val="3C375B96"/>
    <w:rsid w:val="3CB93D65"/>
    <w:rsid w:val="3D383DBA"/>
    <w:rsid w:val="3D4637E1"/>
    <w:rsid w:val="3DF61F78"/>
    <w:rsid w:val="3E32349B"/>
    <w:rsid w:val="3E4E4053"/>
    <w:rsid w:val="3E7B12F8"/>
    <w:rsid w:val="3ECF1C51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B73A62"/>
    <w:rsid w:val="41D6397F"/>
    <w:rsid w:val="423B4745"/>
    <w:rsid w:val="423C1A41"/>
    <w:rsid w:val="428622B0"/>
    <w:rsid w:val="43010085"/>
    <w:rsid w:val="43076151"/>
    <w:rsid w:val="4322086C"/>
    <w:rsid w:val="434E7431"/>
    <w:rsid w:val="435940F8"/>
    <w:rsid w:val="43797EC0"/>
    <w:rsid w:val="43BE5D24"/>
    <w:rsid w:val="441279FF"/>
    <w:rsid w:val="4418479D"/>
    <w:rsid w:val="44453DDE"/>
    <w:rsid w:val="44946D5F"/>
    <w:rsid w:val="44D35CD8"/>
    <w:rsid w:val="44DF66BC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77052EA"/>
    <w:rsid w:val="479730E4"/>
    <w:rsid w:val="47DD14A5"/>
    <w:rsid w:val="47F606D6"/>
    <w:rsid w:val="481B4975"/>
    <w:rsid w:val="486C312C"/>
    <w:rsid w:val="486D0FEC"/>
    <w:rsid w:val="48C9031A"/>
    <w:rsid w:val="49235724"/>
    <w:rsid w:val="49395942"/>
    <w:rsid w:val="495B5813"/>
    <w:rsid w:val="49E81B9B"/>
    <w:rsid w:val="4A3D4188"/>
    <w:rsid w:val="4A795210"/>
    <w:rsid w:val="4A9345DE"/>
    <w:rsid w:val="4ACA2718"/>
    <w:rsid w:val="4AD9780F"/>
    <w:rsid w:val="4B387A70"/>
    <w:rsid w:val="4B7340AE"/>
    <w:rsid w:val="4BA87F43"/>
    <w:rsid w:val="4BBC5FA5"/>
    <w:rsid w:val="4BF24C6A"/>
    <w:rsid w:val="4C5F6EB9"/>
    <w:rsid w:val="4C604586"/>
    <w:rsid w:val="4C62274E"/>
    <w:rsid w:val="4C841607"/>
    <w:rsid w:val="4C8B4705"/>
    <w:rsid w:val="4CCC4626"/>
    <w:rsid w:val="4CE409DD"/>
    <w:rsid w:val="4CE640FE"/>
    <w:rsid w:val="4D146BC3"/>
    <w:rsid w:val="4DC63704"/>
    <w:rsid w:val="4E323AFF"/>
    <w:rsid w:val="4E3C1A0A"/>
    <w:rsid w:val="4E777A24"/>
    <w:rsid w:val="4EAE77CF"/>
    <w:rsid w:val="4FF67BBA"/>
    <w:rsid w:val="503C43F9"/>
    <w:rsid w:val="505D5184"/>
    <w:rsid w:val="50CC56A2"/>
    <w:rsid w:val="50CC5E28"/>
    <w:rsid w:val="50E631AF"/>
    <w:rsid w:val="515A15AA"/>
    <w:rsid w:val="51B44F9E"/>
    <w:rsid w:val="51C16550"/>
    <w:rsid w:val="522B4A59"/>
    <w:rsid w:val="522D1A84"/>
    <w:rsid w:val="52547F2A"/>
    <w:rsid w:val="52DE645B"/>
    <w:rsid w:val="52ED65B5"/>
    <w:rsid w:val="53606524"/>
    <w:rsid w:val="5393041A"/>
    <w:rsid w:val="53D23D42"/>
    <w:rsid w:val="541B187A"/>
    <w:rsid w:val="54350C7B"/>
    <w:rsid w:val="54433EFC"/>
    <w:rsid w:val="547C2C41"/>
    <w:rsid w:val="54FE4287"/>
    <w:rsid w:val="55A4094D"/>
    <w:rsid w:val="560B0BE3"/>
    <w:rsid w:val="560E1F74"/>
    <w:rsid w:val="56311E06"/>
    <w:rsid w:val="56480272"/>
    <w:rsid w:val="569B60FF"/>
    <w:rsid w:val="56D00224"/>
    <w:rsid w:val="573D3E09"/>
    <w:rsid w:val="5785222F"/>
    <w:rsid w:val="57942026"/>
    <w:rsid w:val="57A37E54"/>
    <w:rsid w:val="583E4329"/>
    <w:rsid w:val="585303BA"/>
    <w:rsid w:val="58D93E38"/>
    <w:rsid w:val="58E37794"/>
    <w:rsid w:val="590F7087"/>
    <w:rsid w:val="593D2D3F"/>
    <w:rsid w:val="598218C5"/>
    <w:rsid w:val="598705F0"/>
    <w:rsid w:val="59963B53"/>
    <w:rsid w:val="59A93B20"/>
    <w:rsid w:val="59D83A01"/>
    <w:rsid w:val="5A5F3294"/>
    <w:rsid w:val="5A671054"/>
    <w:rsid w:val="5A7F38A9"/>
    <w:rsid w:val="5B184203"/>
    <w:rsid w:val="5B6D2BB9"/>
    <w:rsid w:val="5BA03966"/>
    <w:rsid w:val="5BA1789E"/>
    <w:rsid w:val="5BBF00D8"/>
    <w:rsid w:val="5BC934AE"/>
    <w:rsid w:val="5C3A27C4"/>
    <w:rsid w:val="5C631D82"/>
    <w:rsid w:val="5D553153"/>
    <w:rsid w:val="5DAE1A5C"/>
    <w:rsid w:val="5DB61475"/>
    <w:rsid w:val="5DFB1B8B"/>
    <w:rsid w:val="5E002816"/>
    <w:rsid w:val="5E147D54"/>
    <w:rsid w:val="5E2A4A80"/>
    <w:rsid w:val="5E597D54"/>
    <w:rsid w:val="5E7F4605"/>
    <w:rsid w:val="5EA217F0"/>
    <w:rsid w:val="5F244F3A"/>
    <w:rsid w:val="5F7028EC"/>
    <w:rsid w:val="5F90691B"/>
    <w:rsid w:val="5F9B2CCF"/>
    <w:rsid w:val="5FA44497"/>
    <w:rsid w:val="5FB375DD"/>
    <w:rsid w:val="600C14F4"/>
    <w:rsid w:val="609A10A0"/>
    <w:rsid w:val="60D86DCD"/>
    <w:rsid w:val="612018A5"/>
    <w:rsid w:val="613F2803"/>
    <w:rsid w:val="613F636B"/>
    <w:rsid w:val="61463B9B"/>
    <w:rsid w:val="61B31912"/>
    <w:rsid w:val="61FC203F"/>
    <w:rsid w:val="621D3918"/>
    <w:rsid w:val="621E21B5"/>
    <w:rsid w:val="629038A5"/>
    <w:rsid w:val="62976268"/>
    <w:rsid w:val="62DE0FC5"/>
    <w:rsid w:val="62E46882"/>
    <w:rsid w:val="630948A4"/>
    <w:rsid w:val="630D4CDB"/>
    <w:rsid w:val="631018F4"/>
    <w:rsid w:val="635D4115"/>
    <w:rsid w:val="63701DA1"/>
    <w:rsid w:val="637552C3"/>
    <w:rsid w:val="63827FAD"/>
    <w:rsid w:val="644C54F8"/>
    <w:rsid w:val="648A0F80"/>
    <w:rsid w:val="648E2F70"/>
    <w:rsid w:val="64B818DE"/>
    <w:rsid w:val="64EA5102"/>
    <w:rsid w:val="654B280B"/>
    <w:rsid w:val="65681BDD"/>
    <w:rsid w:val="65A44FB7"/>
    <w:rsid w:val="65C5024C"/>
    <w:rsid w:val="662329DD"/>
    <w:rsid w:val="66A31EBB"/>
    <w:rsid w:val="66D109C6"/>
    <w:rsid w:val="66E12268"/>
    <w:rsid w:val="675B7BA5"/>
    <w:rsid w:val="67D71200"/>
    <w:rsid w:val="6873416A"/>
    <w:rsid w:val="68BC3EA2"/>
    <w:rsid w:val="68C356C6"/>
    <w:rsid w:val="68C92469"/>
    <w:rsid w:val="68CE2F67"/>
    <w:rsid w:val="69067B6A"/>
    <w:rsid w:val="69877F2E"/>
    <w:rsid w:val="69EC2C7E"/>
    <w:rsid w:val="69F1312B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F467DE"/>
    <w:rsid w:val="712B0468"/>
    <w:rsid w:val="71404768"/>
    <w:rsid w:val="71424559"/>
    <w:rsid w:val="714820BB"/>
    <w:rsid w:val="71620EC6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626467"/>
    <w:rsid w:val="759432AE"/>
    <w:rsid w:val="76004DC0"/>
    <w:rsid w:val="768A4D12"/>
    <w:rsid w:val="772F60A3"/>
    <w:rsid w:val="778C7FC9"/>
    <w:rsid w:val="77C05673"/>
    <w:rsid w:val="77C670D8"/>
    <w:rsid w:val="78052087"/>
    <w:rsid w:val="782E4DD1"/>
    <w:rsid w:val="783D2A16"/>
    <w:rsid w:val="786945CD"/>
    <w:rsid w:val="795B528B"/>
    <w:rsid w:val="79C220D6"/>
    <w:rsid w:val="79C96961"/>
    <w:rsid w:val="79DE5B8E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A63594"/>
    <w:rsid w:val="7C3C7759"/>
    <w:rsid w:val="7C730D9C"/>
    <w:rsid w:val="7C766462"/>
    <w:rsid w:val="7CED5FAC"/>
    <w:rsid w:val="7D0079C6"/>
    <w:rsid w:val="7D5C0E39"/>
    <w:rsid w:val="7E263FB5"/>
    <w:rsid w:val="7E486EB2"/>
    <w:rsid w:val="7E742D92"/>
    <w:rsid w:val="7E851F07"/>
    <w:rsid w:val="7E934D87"/>
    <w:rsid w:val="7E9A0D84"/>
    <w:rsid w:val="7EA637B6"/>
    <w:rsid w:val="7F266B17"/>
    <w:rsid w:val="7F663224"/>
    <w:rsid w:val="7F8263B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3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link w:val="14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rPr>
      <w:sz w:val="24"/>
    </w:rPr>
  </w:style>
  <w:style w:type="character" w:styleId="10">
    <w:name w:val="Strong"/>
    <w:basedOn w:val="5"/>
    <w:qFormat/>
    <w:uiPriority w:val="0"/>
    <w:rPr>
      <w:b/>
      <w:bCs/>
    </w:rPr>
  </w:style>
  <w:style w:type="character" w:customStyle="1" w:styleId="11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2">
    <w:name w:val="Heading 3 Char"/>
    <w:link w:val="3"/>
    <w:uiPriority w:val="0"/>
    <w:rPr>
      <w:b/>
      <w:bCs/>
      <w:sz w:val="32"/>
      <w:szCs w:val="32"/>
    </w:rPr>
  </w:style>
  <w:style w:type="character" w:customStyle="1" w:styleId="13">
    <w:name w:val="Heading 4 Char"/>
    <w:link w:val="4"/>
    <w:uiPriority w:val="0"/>
    <w:rPr>
      <w:b/>
      <w:bCs/>
      <w:sz w:val="28"/>
      <w:szCs w:val="28"/>
    </w:rPr>
  </w:style>
  <w:style w:type="character" w:customStyle="1" w:styleId="14">
    <w:name w:val="HTML Preformatted Char"/>
    <w:link w:val="7"/>
    <w:uiPriority w:val="0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sanjay kumar sahoo (568)</cp:lastModifiedBy>
  <dcterms:modified xsi:type="dcterms:W3CDTF">2026-06-24T15:15:22Z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RubyTemplateID" linkTarget="0">
    <vt:lpwstr>4</vt:lpwstr>
  </property>
  <property fmtid="{D5CDD505-2E9C-101B-9397-08002B2CF9AE}" pid="4" name="ICV">
    <vt:lpwstr>2CAD13583ABA400B9B3F807B75A5DD0E_13</vt:lpwstr>
  </property>
  <property fmtid="{D5CDD505-2E9C-101B-9397-08002B2CF9AE}" pid="5" name="KSOTemplateDocerSaveRecord">
    <vt:lpwstr>eyJoZGlkIjoiY2RiZWI0Nzc4NGY3NGY0MTQ1MWNiOWQxNTAxN2Y0YzEiLCJ1c2VySWQiOiI1Njc1MjAzNjM2NTEifQ==</vt:lpwstr>
  </property>
</Properties>
</file>