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B988B">
      <w:pPr>
        <w:ind w:firstLine="420" w:firstLineChars="0"/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-949325</wp:posOffset>
                </wp:positionH>
                <wp:positionV relativeFrom="paragraph">
                  <wp:posOffset>-6350</wp:posOffset>
                </wp:positionV>
                <wp:extent cx="6944360" cy="1195387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360" cy="1195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5B91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Autospacing="1" w:after="120" w:afterAutospacing="0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SUMMARY</w:t>
                            </w:r>
                          </w:p>
                          <w:p w14:paraId="6B54CE3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both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Aspiring Software Developer with expertise in Python, JavaScript, and Full-Stack Development. Skilled in building AI-powered and web-based applications, with hands-on experience in Flask, MongoDB, MySQL, and modern development tools. Developed projects including an AI-Driven Autocorrect Tool and Smart Traffic Public Issue Reporting System. Strong problem-solving abilities and a passion for creating innovative, scalable, and user-focused software solutions.</w:t>
                            </w:r>
                          </w:p>
                          <w:p w14:paraId="5ED91FA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653B5E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TECHNICAL SKILLS</w:t>
                            </w:r>
                          </w:p>
                          <w:p w14:paraId="78C4DE27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Languages: Python, Java, JavaScript, SQL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, Kotlin</w:t>
                            </w:r>
                          </w:p>
                          <w:p w14:paraId="26CDD869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Web Technologies: HTML, CSS, Flask, React.js</w:t>
                            </w:r>
                          </w:p>
                          <w:p w14:paraId="2404FF9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Databases: MongoDB, MySQL</w:t>
                            </w:r>
                          </w:p>
                          <w:p w14:paraId="51CB7D2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Tools: Git, GitHub, VS Code</w:t>
                            </w:r>
                          </w:p>
                          <w:p w14:paraId="14B0A0C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Core Concepts: DSA, DBMS, OOP</w:t>
                            </w:r>
                          </w:p>
                          <w:p w14:paraId="626A6D69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173D14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  <w:p w14:paraId="2B8FEF8B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1.AI-Driven Autocorrect Tool</w:t>
                            </w:r>
                          </w:p>
                          <w:p w14:paraId="5BDC375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Description: Developed an AI-powered web application that automatically detects and corrects spelling mistakes to improve text accuracy and communication.</w:t>
                            </w:r>
                          </w:p>
                          <w:p w14:paraId="2B525C81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Technologies: Python, Flask, TextBlob, HTML, CSS, JavaScript</w:t>
                            </w:r>
                          </w:p>
                          <w:p w14:paraId="29F42EF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2.Smart Traffic Public Issue Reporting System</w:t>
                            </w:r>
                          </w:p>
                          <w:p w14:paraId="1D58293E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Description: Developed a web-based platform that enables citizens to report traffic-related issues and track their resolution status efficiently.</w:t>
                            </w:r>
                          </w:p>
                          <w:p w14:paraId="67A09B41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Technologies: HTML, CSS, JavaScript, Python, Flask, MySQL</w:t>
                            </w:r>
                          </w:p>
                          <w:p w14:paraId="2A30E9E1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13E763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INTERNSHIP</w:t>
                            </w:r>
                          </w:p>
                          <w:p w14:paraId="2831F868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Artificial Intelligence Intern – Pinnacle Labs</w:t>
                            </w:r>
                          </w:p>
                          <w:p w14:paraId="60126AF5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Python DSA Intern – Seeding Minds, C. V. Raman Global University</w:t>
                            </w:r>
                          </w:p>
                          <w:p w14:paraId="120E3EE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MERN Stack Intern – Seeding Minds, C. V. Raman Global University</w:t>
                            </w:r>
                          </w:p>
                          <w:p w14:paraId="51000431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Prompt Engineering &amp; AI agents – Upskill Campus</w:t>
                            </w:r>
                          </w:p>
                          <w:p w14:paraId="49365CA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A2C28E7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VIRTUAL INTERNSHIPS &amp; JOB SIMULATIONS</w:t>
                            </w:r>
                          </w:p>
                          <w:p w14:paraId="6F8B5078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right="0" w:rightChars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Deloitte Australia Data Analytics Job Simulation on Forage</w:t>
                            </w:r>
                          </w:p>
                          <w:p w14:paraId="49784C0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June 13, 2026</w:t>
                            </w:r>
                          </w:p>
                          <w:p w14:paraId="25133A9E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* Completed a Deloitte job simulation involving data analysis and forensic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technology </w:t>
                            </w:r>
                          </w:p>
                          <w:p w14:paraId="6C5B9D3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* Created a data dashboard using Tableau </w:t>
                            </w:r>
                          </w:p>
                          <w:p w14:paraId="0F679CB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* Used Excel to classify data and draw business conclusions</w:t>
                            </w:r>
                          </w:p>
                          <w:p w14:paraId="71E3302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787CA7F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CERTIFICATIONS</w:t>
                            </w:r>
                          </w:p>
                          <w:p w14:paraId="17421268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AI Essentials – Google (Coursera)</w:t>
                            </w:r>
                          </w:p>
                          <w:p w14:paraId="42B24B03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AI Governance – Google (Coursera)</w:t>
                            </w:r>
                          </w:p>
                          <w:p w14:paraId="5842B1C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Foundations of Cybersecurity – Google (Coursera)</w:t>
                            </w:r>
                          </w:p>
                          <w:p w14:paraId="02D947C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NISM Certification</w:t>
                            </w:r>
                          </w:p>
                          <w:p w14:paraId="114134A1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0"/>
                              <w:jc w:val="left"/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 Graphs Programming Camp – Algo university</w:t>
                            </w:r>
                          </w:p>
                          <w:p w14:paraId="38C3D14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Autospacing="1" w:after="0" w:afterAutospacing="0" w:line="240" w:lineRule="auto"/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8"/>
                                <w:szCs w:val="18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  <w:p w14:paraId="6D5910B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2"/>
                                <w:szCs w:val="12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2"/>
                                <w:szCs w:val="12"/>
                                <w:shd w:val="clear" w:fill="F2F2F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7500CC4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Arial" w:hAnsi="Arial" w:eastAsia="SimSun" w:cs="Arial"/>
                                <w:b w:val="0"/>
                                <w:bCs w:val="0"/>
                                <w:color w:val="000000" w:themeColor="text1"/>
                                <w:sz w:val="15"/>
                                <w:szCs w:val="15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 w:val="0"/>
                                <w:bCs w:val="0"/>
                                <w:color w:val="000000" w:themeColor="text1"/>
                                <w:sz w:val="15"/>
                                <w:szCs w:val="15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Bachelor of Technology (B.Tech) – Computer Science &amp; Engineering</w:t>
                            </w:r>
                          </w:p>
                          <w:p w14:paraId="24EA368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50" w:hanging="150" w:hangingChars="100"/>
                              <w:textAlignment w:val="auto"/>
                              <w:outlineLvl w:val="9"/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C. V. Raman Global University</w:t>
                            </w:r>
                          </w:p>
                          <w:p w14:paraId="29EC2FB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0F8D5A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60" w:firstLineChars="100"/>
                              <w:textAlignment w:val="auto"/>
                              <w:outlineLvl w:val="9"/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2023 – 2027</w:t>
                            </w:r>
                          </w:p>
                          <w:p w14:paraId="2AB3D2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60" w:firstLineChars="100"/>
                              <w:textAlignment w:val="auto"/>
                              <w:outlineLvl w:val="9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5"/>
                                <w:szCs w:val="15"/>
                                <w:shd w:val="clear" w:fill="F2F2F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•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CGPA: 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15"/>
                                <w:szCs w:val="15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7.6</w:t>
                            </w:r>
                          </w:p>
                          <w:p w14:paraId="748B8E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Microsoft YaHei" w:hAnsi="Microsoft YaHei" w:eastAsia="Microsoft YaHei" w:cs="Microsoft YaHei"/>
                                <w:b w:val="0"/>
                                <w:bCs w:val="0"/>
                                <w:i w:val="0"/>
                                <w:caps w:val="0"/>
                                <w:color w:val="000000" w:themeColor="text1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4.75pt;margin-top:-0.5pt;height:941.25pt;width:546.8pt;z-index:251664384;mso-width-relative:page;mso-height-relative:page;" filled="f" stroked="f" coordsize="21600,21600" o:gfxdata="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9pKD3QAAAAwBAAAPAAAAAAAAAAEAIAAAACIA&#10;AABkcnMvZG93bnJldi54bWxQSwECFAAUAAAACACHTuJAH7pIc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F5B91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Autospacing="1" w:after="120" w:afterAutospacing="0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SUMMARY</w:t>
                      </w:r>
                    </w:p>
                    <w:p w14:paraId="6B54CE32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both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Aspiring Software Developer with expertise in Python, JavaScript, and Full-Stack Development. Skilled in building AI-powered and web-based applications, with hands-on experience in Flask, MongoDB, MySQL, and modern development tools. Developed projects including an AI-Driven Autocorrect Tool and Smart Traffic Public Issue Reporting System. Strong problem-solving abilities and a passion for creating innovative, scalable, and user-focused software solutions.</w:t>
                      </w:r>
                    </w:p>
                    <w:p w14:paraId="5ED91FAA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653B5E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TECHNICAL SKILLS</w:t>
                      </w:r>
                    </w:p>
                    <w:p w14:paraId="78C4DE27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Languages: Python, Java, JavaScript, SQL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, Kotlin</w:t>
                      </w:r>
                    </w:p>
                    <w:p w14:paraId="26CDD869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Web Technologies: HTML, CSS, Flask, React.js</w:t>
                      </w:r>
                    </w:p>
                    <w:p w14:paraId="2404FF9A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Databases: MongoDB, MySQL</w:t>
                      </w:r>
                    </w:p>
                    <w:p w14:paraId="51CB7D2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Tools: Git, GitHub, VS Code</w:t>
                      </w:r>
                    </w:p>
                    <w:p w14:paraId="14B0A0C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Core Concepts: DSA, DBMS, OOP</w:t>
                      </w:r>
                    </w:p>
                    <w:p w14:paraId="626A6D69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173D142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PROJECTS</w:t>
                      </w:r>
                    </w:p>
                    <w:p w14:paraId="2B8FEF8B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1.AI-Driven Autocorrect Tool</w:t>
                      </w:r>
                    </w:p>
                    <w:p w14:paraId="5BDC375A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Description: Developed an AI-powered web application that automatically detects and corrects spelling mistakes to improve text accuracy and communication.</w:t>
                      </w:r>
                    </w:p>
                    <w:p w14:paraId="2B525C81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Technologies: Python, Flask, TextBlob, HTML, CSS, JavaScript</w:t>
                      </w:r>
                    </w:p>
                    <w:p w14:paraId="29F42EF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2.Smart Traffic Public Issue Reporting System</w:t>
                      </w:r>
                    </w:p>
                    <w:p w14:paraId="1D58293E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Description: Developed a web-based platform that enables citizens to report traffic-related issues and track their resolution status efficiently.</w:t>
                      </w:r>
                    </w:p>
                    <w:p w14:paraId="67A09B41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Technologies: HTML, CSS, JavaScript, Python, Flask, MySQL</w:t>
                      </w:r>
                    </w:p>
                    <w:p w14:paraId="2A30E9E1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13E763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INTERNSHIP</w:t>
                      </w:r>
                    </w:p>
                    <w:p w14:paraId="2831F868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Artificial Intelligence Intern – Pinnacle Labs</w:t>
                      </w:r>
                    </w:p>
                    <w:p w14:paraId="60126AF5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Python DSA Intern – Seeding Minds, C. V. Raman Global University</w:t>
                      </w:r>
                    </w:p>
                    <w:p w14:paraId="120E3EEA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MERN Stack Intern – Seeding Minds, C. V. Raman Global University</w:t>
                      </w:r>
                    </w:p>
                    <w:p w14:paraId="51000431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Prompt Engineering &amp; AI agents – Upskill Campus</w:t>
                      </w:r>
                    </w:p>
                    <w:p w14:paraId="49365CA2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A2C28E7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VIRTUAL INTERNSHIPS &amp; JOB SIMULATIONS</w:t>
                      </w:r>
                    </w:p>
                    <w:p w14:paraId="6F8B5078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right="0" w:rightChars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Deloitte Australia Data Analytics Job Simulation on Forage</w:t>
                      </w:r>
                    </w:p>
                    <w:p w14:paraId="49784C02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June 13, 2026</w:t>
                      </w:r>
                    </w:p>
                    <w:p w14:paraId="25133A9E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* Completed a Deloitte job simulation involving data analysis and forensic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technology </w:t>
                      </w:r>
                    </w:p>
                    <w:p w14:paraId="6C5B9D32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* Created a data dashboard using Tableau </w:t>
                      </w:r>
                    </w:p>
                    <w:p w14:paraId="0F679CB2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* Used Excel to classify data and draw business conclusions</w:t>
                      </w:r>
                    </w:p>
                    <w:p w14:paraId="71E3302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787CA7F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CERTIFICATIONS</w:t>
                      </w:r>
                    </w:p>
                    <w:p w14:paraId="17421268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AI Essentials – Google (Coursera)</w:t>
                      </w:r>
                    </w:p>
                    <w:p w14:paraId="42B24B03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AI Governance – Google (Coursera)</w:t>
                      </w:r>
                    </w:p>
                    <w:p w14:paraId="5842B1C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Foundations of Cybersecurity – Google (Coursera)</w:t>
                      </w:r>
                    </w:p>
                    <w:p w14:paraId="02D947C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NISM Certification</w:t>
                      </w:r>
                    </w:p>
                    <w:p w14:paraId="114134A1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0"/>
                        <w:jc w:val="left"/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 Graphs Programming Camp – Algo university</w:t>
                      </w:r>
                    </w:p>
                    <w:p w14:paraId="38C3D14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Autospacing="1" w:after="0" w:afterAutospacing="0" w:line="240" w:lineRule="auto"/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8"/>
                          <w:szCs w:val="18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EDUCATION</w:t>
                      </w:r>
                    </w:p>
                    <w:p w14:paraId="6D5910B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2"/>
                          <w:szCs w:val="12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2"/>
                          <w:szCs w:val="12"/>
                          <w:shd w:val="clear" w:fill="F2F2F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7500CC4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Arial" w:hAnsi="Arial" w:eastAsia="SimSun" w:cs="Arial"/>
                          <w:b w:val="0"/>
                          <w:bCs w:val="0"/>
                          <w:color w:val="000000" w:themeColor="text1"/>
                          <w:sz w:val="15"/>
                          <w:szCs w:val="15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b w:val="0"/>
                          <w:bCs w:val="0"/>
                          <w:color w:val="000000" w:themeColor="text1"/>
                          <w:sz w:val="15"/>
                          <w:szCs w:val="15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Bachelor of Technology (B.Tech) – Computer Science &amp; Engineering</w:t>
                      </w:r>
                    </w:p>
                    <w:p w14:paraId="24EA368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50" w:hanging="150" w:hangingChars="100"/>
                        <w:textAlignment w:val="auto"/>
                        <w:outlineLvl w:val="9"/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C. V. Raman Global University</w:t>
                      </w:r>
                    </w:p>
                    <w:p w14:paraId="29EC2FB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0F8D5A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60" w:firstLineChars="100"/>
                        <w:textAlignment w:val="auto"/>
                        <w:outlineLvl w:val="9"/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</w:t>
                      </w:r>
                      <w:r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2023 – 2027</w:t>
                      </w:r>
                    </w:p>
                    <w:p w14:paraId="2AB3D22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60" w:firstLineChars="100"/>
                        <w:textAlignment w:val="auto"/>
                        <w:outlineLvl w:val="9"/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5"/>
                          <w:szCs w:val="15"/>
                          <w:shd w:val="clear" w:fill="F2F2F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•</w:t>
                      </w:r>
                      <w:r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CGPA: </w:t>
                      </w:r>
                      <w:r>
                        <w:rPr>
                          <w:rFonts w:hint="default" w:ascii="Arial" w:hAnsi="Arial" w:eastAsia="SimSun" w:cs="Arial"/>
                          <w:color w:val="000000" w:themeColor="text1"/>
                          <w:sz w:val="15"/>
                          <w:szCs w:val="15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7.6</w:t>
                      </w:r>
                    </w:p>
                    <w:p w14:paraId="748B8E4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Microsoft YaHei" w:hAnsi="Microsoft YaHei" w:eastAsia="Microsoft YaHei" w:cs="Microsoft YaHei"/>
                          <w:b w:val="0"/>
                          <w:bCs w:val="0"/>
                          <w:i w:val="0"/>
                          <w:caps w:val="0"/>
                          <w:color w:val="000000" w:themeColor="text1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3877945</wp:posOffset>
                </wp:positionH>
                <wp:positionV relativeFrom="paragraph">
                  <wp:posOffset>-681990</wp:posOffset>
                </wp:positionV>
                <wp:extent cx="4165600" cy="1322705"/>
                <wp:effectExtent l="0" t="0" r="0" b="0"/>
                <wp:wrapNone/>
                <wp:docPr id="2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635" y="753745"/>
                          <a:ext cx="416560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7D490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Microsoft YaHei" w:hAnsi="Microsoft YaHei" w:eastAsia="Microsoft YaHei"/>
                                <w:color w:val="2F5597" w:themeColor="accent5" w:themeShade="BF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  <w:t>💼</w:t>
                            </w:r>
                            <w:r>
                              <w:rPr>
                                <w:rFonts w:hint="default" w:ascii="SimSun" w:hAnsi="SimSun" w:eastAsia="SimSun" w:cs="SimSun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YaHei" w:hAnsi="Microsoft YaHei" w:eastAsia="Microsoft YaHei"/>
                                <w:b/>
                                <w:bCs/>
                                <w:color w:val="2F5597" w:themeColor="accent5" w:themeShade="BF"/>
                                <w:sz w:val="13"/>
                                <w:szCs w:val="13"/>
                                <w:lang w:val="en-US" w:eastAsia="zh-CN"/>
                              </w:rPr>
                              <w:t>Linkedin</w:t>
                            </w:r>
                            <w:r>
                              <w:rPr>
                                <w:rFonts w:hint="default" w:ascii="Microsoft YaHei" w:hAnsi="Microsoft YaHei" w:eastAsia="Microsoft YaHei"/>
                                <w:color w:val="2F5597" w:themeColor="accent5" w:themeShade="BF"/>
                                <w:sz w:val="13"/>
                                <w:szCs w:val="13"/>
                                <w:lang w:val="en-US" w:eastAsia="zh-CN"/>
                              </w:rPr>
                              <w:t xml:space="preserve"> :</w:t>
                            </w:r>
                          </w:p>
                          <w:p w14:paraId="1410F8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/>
                                <w:color w:val="2F5597" w:themeColor="accent5" w:themeShade="BF"/>
                                <w:sz w:val="11"/>
                                <w:szCs w:val="1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YaHei" w:hAnsi="Microsoft YaHei" w:eastAsia="Microsoft YaHei"/>
                                <w:color w:val="FFFFFF" w:themeColor="background1"/>
                                <w:sz w:val="11"/>
                                <w:szCs w:val="1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"http://www.linkedin.com/in/sanjay-kumar-sahoo-1387853a7" </w:instrText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www.linkedin.com/in/sanjay-kumar-sahoo-1387853a7</w:t>
                            </w:r>
                            <w:r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474FD7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Arial" w:hAnsi="Arial" w:eastAsia="Segoe UI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68B799E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SimSun" w:hAnsi="SimSun" w:eastAsia="SimSun" w:cs="SimSun"/>
                                <w:sz w:val="11"/>
                                <w:szCs w:val="11"/>
                                <w:lang w:val="en-US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</w:rPr>
                              <w:t>💻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sz w:val="11"/>
                                <w:szCs w:val="1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F5597" w:themeColor="accent5" w:themeShade="BF"/>
                                <w:sz w:val="11"/>
                                <w:szCs w:val="11"/>
                              </w:rPr>
                              <w:t>GitHub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color w:val="2F5597" w:themeColor="accent5" w:themeShade="BF"/>
                                <w:sz w:val="11"/>
                                <w:szCs w:val="1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2F5597" w:themeColor="accent5" w:themeShade="BF"/>
                                <w:sz w:val="11"/>
                                <w:szCs w:val="11"/>
                              </w:rPr>
                              <w:t>:</w:t>
                            </w: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SimSun" w:hAnsi="SimSun" w:eastAsia="SimSun" w:cs="SimSun"/>
                                <w:sz w:val="11"/>
                                <w:szCs w:val="11"/>
                                <w:lang w:val="en-US"/>
                              </w:rPr>
                              <w:t xml:space="preserve"> </w:t>
                            </w:r>
                          </w:p>
                          <w:p w14:paraId="005FBE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110" w:firstLineChars="100"/>
                              <w:jc w:val="left"/>
                              <w:textAlignment w:val="auto"/>
                              <w:rPr>
                                <w:rFonts w:hint="default" w:ascii="SimSun" w:hAnsi="SimSun" w:eastAsia="SimSun" w:cs="SimSu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11"/>
                                <w:szCs w:val="1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 w:val="0"/>
                                <w:bCs w:val="0"/>
                                <w:color w:val="FFFFFF" w:themeColor="background1"/>
                                <w:sz w:val="11"/>
                                <w:szCs w:val="1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https://github.com/sanjaysahooyt99-ux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305.35pt;margin-top:-53.7pt;height:104.15pt;width:328pt;z-index:251660288;mso-width-relative:page;mso-height-relative:page;" filled="f" stroked="f" coordsize="21600,21600" o:gfxdata="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JE65K9sAAAAMAQAA&#10;DwAAAAAAAAABACAAAAAiAAAAZHJzL2Rvd25yZXYueG1sUEsBAhQAFAAAAAgAh07iQOX8TgdPAgAA&#10;gQQAAA4AAAAAAAAAAQAgAAAAKg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7D490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Microsoft YaHei" w:hAnsi="Microsoft YaHei" w:eastAsia="Microsoft YaHei"/>
                          <w:color w:val="2F5597" w:themeColor="accent5" w:themeShade="BF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  <w:t>💼</w:t>
                      </w:r>
                      <w:r>
                        <w:rPr>
                          <w:rFonts w:hint="default" w:ascii="SimSun" w:hAnsi="SimSun" w:eastAsia="SimSun" w:cs="SimSun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Microsoft YaHei" w:hAnsi="Microsoft YaHei" w:eastAsia="Microsoft YaHei"/>
                          <w:b/>
                          <w:bCs/>
                          <w:color w:val="2F5597" w:themeColor="accent5" w:themeShade="BF"/>
                          <w:sz w:val="13"/>
                          <w:szCs w:val="13"/>
                          <w:lang w:val="en-US" w:eastAsia="zh-CN"/>
                        </w:rPr>
                        <w:t>Linkedin</w:t>
                      </w:r>
                      <w:r>
                        <w:rPr>
                          <w:rFonts w:hint="default" w:ascii="Microsoft YaHei" w:hAnsi="Microsoft YaHei" w:eastAsia="Microsoft YaHei"/>
                          <w:color w:val="2F5597" w:themeColor="accent5" w:themeShade="BF"/>
                          <w:sz w:val="13"/>
                          <w:szCs w:val="13"/>
                          <w:lang w:val="en-US" w:eastAsia="zh-CN"/>
                        </w:rPr>
                        <w:t xml:space="preserve"> :</w:t>
                      </w:r>
                    </w:p>
                    <w:p w14:paraId="1410F8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Microsoft YaHei" w:hAnsi="Microsoft YaHei" w:eastAsia="Microsoft YaHei"/>
                          <w:color w:val="2F5597" w:themeColor="accent5" w:themeShade="BF"/>
                          <w:sz w:val="11"/>
                          <w:szCs w:val="1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Microsoft YaHei" w:hAnsi="Microsoft YaHei" w:eastAsia="Microsoft YaHei"/>
                          <w:color w:val="FFFFFF" w:themeColor="background1"/>
                          <w:sz w:val="11"/>
                          <w:szCs w:val="1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"http://www.linkedin.com/in/sanjay-kumar-sahoo-1387853a7" </w:instrText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www.linkedin.com/in/sanjay-kumar-sahoo-1387853a7</w:t>
                      </w:r>
                      <w:r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  <w:p w14:paraId="474FD72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Arial" w:hAnsi="Arial" w:eastAsia="Segoe UI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u w:val="none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68B799E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SimSun" w:hAnsi="SimSun" w:eastAsia="SimSun" w:cs="SimSun"/>
                          <w:sz w:val="11"/>
                          <w:szCs w:val="11"/>
                          <w:lang w:val="en-US"/>
                        </w:rPr>
                      </w:pP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</w:rPr>
                        <w:t>💻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sz w:val="11"/>
                          <w:szCs w:val="11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F5597" w:themeColor="accent5" w:themeShade="BF"/>
                          <w:sz w:val="11"/>
                          <w:szCs w:val="11"/>
                        </w:rPr>
                        <w:t>GitHub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color w:val="2F5597" w:themeColor="accent5" w:themeShade="BF"/>
                          <w:sz w:val="11"/>
                          <w:szCs w:val="11"/>
                          <w:lang w:val="en-US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color w:val="2F5597" w:themeColor="accent5" w:themeShade="BF"/>
                          <w:sz w:val="11"/>
                          <w:szCs w:val="11"/>
                        </w:rPr>
                        <w:t>:</w:t>
                      </w: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hint="default" w:ascii="SimSun" w:hAnsi="SimSun" w:eastAsia="SimSun" w:cs="SimSun"/>
                          <w:sz w:val="11"/>
                          <w:szCs w:val="11"/>
                          <w:lang w:val="en-US"/>
                        </w:rPr>
                        <w:t xml:space="preserve"> </w:t>
                      </w:r>
                    </w:p>
                    <w:p w14:paraId="005FBEC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110" w:firstLineChars="100"/>
                        <w:jc w:val="left"/>
                        <w:textAlignment w:val="auto"/>
                        <w:rPr>
                          <w:rFonts w:hint="default" w:ascii="SimSun" w:hAnsi="SimSun" w:eastAsia="SimSun" w:cs="SimSu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11"/>
                          <w:szCs w:val="1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b w:val="0"/>
                          <w:bCs w:val="0"/>
                          <w:color w:val="FFFFFF" w:themeColor="background1"/>
                          <w:sz w:val="11"/>
                          <w:szCs w:val="1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https://github.com/sanjaysahooyt99-ux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-1154430</wp:posOffset>
                </wp:positionH>
                <wp:positionV relativeFrom="paragraph">
                  <wp:posOffset>-1125220</wp:posOffset>
                </wp:positionV>
                <wp:extent cx="7880350" cy="1124585"/>
                <wp:effectExtent l="6350" t="6350" r="7620" b="1206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3715" y="478790"/>
                          <a:ext cx="7880350" cy="11245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90.9pt;margin-top:-88.6pt;height:88.55pt;width:620.5pt;z-index:251659264;v-text-anchor:middle;mso-width-relative:page;mso-height-relative:page;" fillcolor="#262626 [2749]" filled="t" stroked="t" coordsize="21600,21600" o:gfxdata="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2C+Y8toAAAANAQAADwAAAAAAAAABACAAAAAiAAAAZHJzL2Rvd25yZXYueG1sUEsBAhQAFAAAAAgA&#10;h07iQL1R3mCVAgAAcgUAAA4AAAAAAAAAAQAgAAAAKQEAAGRycy9lMm9Eb2MueG1sUEsFBgAAAAAG&#10;AAYAWQEAADAGAAAAAA==&#10;">
                <v:fill on="t" focussize="0,0"/>
                <v:stroke weight="1pt" color="#262626 [274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-975360</wp:posOffset>
                </wp:positionV>
                <wp:extent cx="5620385" cy="22542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2445" y="468630"/>
                          <a:ext cx="5620385" cy="2254250"/>
                          <a:chOff x="-79" y="444"/>
                          <a:chExt cx="8851" cy="3550"/>
                        </a:xfrm>
                      </wpg:grpSpPr>
                      <wps:wsp>
                        <wps:cNvPr id="26" name="文本框 97"/>
                        <wps:cNvSpPr txBox="1"/>
                        <wps:spPr>
                          <a:xfrm>
                            <a:off x="-79" y="1078"/>
                            <a:ext cx="6523" cy="29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1B57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ind w:firstLine="110" w:firstLineChars="100"/>
                                <w:jc w:val="left"/>
                                <w:textAlignment w:val="auto"/>
                                <w:outlineLvl w:val="9"/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Mobile：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78550 79967</w:t>
                              </w:r>
                            </w:p>
                            <w:p w14:paraId="4DD16C3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ind w:firstLine="110" w:firstLineChars="10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Email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sanjaykumarsahoo159159@gmail.com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p>
                            <w:p w14:paraId="24A6C81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ind w:firstLine="110" w:firstLineChars="100"/>
                                <w:jc w:val="left"/>
                                <w:textAlignment w:val="auto"/>
                                <w:rPr>
                                  <w:rFonts w:hint="default" w:ascii="Microsoft YaHei" w:hAnsi="Microsoft YaHei" w:eastAsia="Microsoft YaHei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Address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Bhubneswar</w:t>
                              </w:r>
                              <w:r>
                                <w:rPr>
                                  <w:rFonts w:hint="eastAsia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11"/>
                                  <w:szCs w:val="1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India</w:t>
                              </w:r>
                            </w:p>
                            <w:p w14:paraId="6427B50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12" w:lineRule="auto"/>
                                <w:jc w:val="both"/>
                                <w:textAlignment w:val="auto"/>
                                <w:outlineLvl w:val="9"/>
                                <w:rPr>
                                  <w:rFonts w:hint="default" w:ascii="Microsoft YaHei" w:hAnsi="Microsoft YaHei" w:eastAsia="Microsoft YaHei" w:cs="Microsoft YaHei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文本框 5"/>
                        <wps:cNvSpPr txBox="1"/>
                        <wps:spPr>
                          <a:xfrm>
                            <a:off x="829" y="444"/>
                            <a:ext cx="7943" cy="1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7A4282">
                              <w:pPr>
                                <w:rPr>
                                  <w:rFonts w:hint="default" w:ascii="Arial" w:hAnsi="Arial" w:eastAsia="Microsoft YaHei" w:cs="Arial"/>
                                  <w:b/>
                                  <w:bCs/>
                                  <w:i w:val="0"/>
                                  <w:caps w:val="0"/>
                                  <w:color w:val="FFF2CC" w:themeColor="accent4" w:themeTint="33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accent4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" w:cs="Arial"/>
                                  <w:b/>
                                  <w:bCs/>
                                  <w:i w:val="0"/>
                                  <w:caps w:val="0"/>
                                  <w:color w:val="FFF2CC" w:themeColor="accent4" w:themeTint="33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accent4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  <w:t>SANJAY KUMAR SAHOO</w:t>
                              </w:r>
                            </w:p>
                            <w:p w14:paraId="5541E536">
                              <w:pPr>
                                <w:rPr>
                                  <w:rFonts w:hint="default" w:ascii="Microsoft YaHei" w:hAnsi="Microsoft YaHei" w:eastAsia="Microsoft YaHei" w:cs="Microsoft YaHei"/>
                                  <w:b/>
                                  <w:bCs/>
                                  <w:i w:val="0"/>
                                  <w:caps w:val="0"/>
                                  <w:color w:val="FFFFFF" w:themeColor="background1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 w14:paraId="041B96F8">
                              <w:pPr>
                                <w:rPr>
                                  <w:rFonts w:hint="default" w:ascii="Microsoft YaHei" w:hAnsi="Microsoft YaHei" w:eastAsia="Microsoft YaHei" w:cs="Microsoft YaHei"/>
                                  <w:b/>
                                  <w:bCs/>
                                  <w:i w:val="0"/>
                                  <w:caps w:val="0"/>
                                  <w:color w:val="FFFFFF" w:themeColor="background1"/>
                                  <w:spacing w:val="0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6" o:spid="_x0000_s1026" o:spt="203" style="position:absolute;left:0pt;margin-left:18.4pt;margin-top:-76.8pt;height:177.5pt;width:442.55pt;z-index:251661312;mso-width-relative:page;mso-height-relative:page;" coordorigin="-79,444" coordsize="8851,3550" o:gfxdata="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lDQ9YdsAAAALAQAADwAAAAAAAAAB&#10;ACAAAAAiAAAAZHJzL2Rvd25yZXYueG1sUEsBAhQAFAAAAAgAh07iQGwRD77xAgAAMwgAAA4AAAAA&#10;AAAAAQAgAAAAKgEAAGRycy9lMm9Eb2MueG1sUEsFBgAAAAAGAAYAWQEAAI0GAAAAAA==&#10;">
                <o:lock v:ext="edit" aspectratio="f"/>
                <v:shape id="文本框 97" o:spid="_x0000_s1026" o:spt="202" type="#_x0000_t202" style="position:absolute;left:-79;top:1078;height:2916;width:6523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B1B57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ind w:firstLine="110" w:firstLineChars="100"/>
                          <w:jc w:val="left"/>
                          <w:textAlignment w:val="auto"/>
                          <w:outlineLvl w:val="9"/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Mobile：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78550 79967</w:t>
                        </w:r>
                      </w:p>
                      <w:p w14:paraId="4DD16C3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ind w:firstLine="110" w:firstLineChars="100"/>
                          <w:jc w:val="left"/>
                          <w:textAlignment w:val="auto"/>
                          <w:outlineLvl w:val="9"/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Email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sanjaykumarsahoo159159@gmail.com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</w:t>
                        </w:r>
                      </w:p>
                      <w:p w14:paraId="24A6C81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ind w:firstLine="110" w:firstLineChars="100"/>
                          <w:jc w:val="left"/>
                          <w:textAlignment w:val="auto"/>
                          <w:rPr>
                            <w:rFonts w:hint="default" w:ascii="Microsoft YaHei" w:hAnsi="Microsoft YaHei" w:eastAsia="Microsoft YaHei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Address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Bhubneswar</w:t>
                        </w:r>
                        <w:r>
                          <w:rPr>
                            <w:rFonts w:hint="eastAsia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11"/>
                            <w:szCs w:val="1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India</w:t>
                        </w:r>
                      </w:p>
                      <w:p w14:paraId="6427B50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12" w:lineRule="auto"/>
                          <w:jc w:val="both"/>
                          <w:textAlignment w:val="auto"/>
                          <w:outlineLvl w:val="9"/>
                          <w:rPr>
                            <w:rFonts w:hint="default" w:ascii="Microsoft YaHei" w:hAnsi="Microsoft YaHei" w:eastAsia="Microsoft YaHei" w:cs="Microsoft YaHei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5" o:spid="_x0000_s1026" o:spt="202" type="#_x0000_t202" style="position:absolute;left:829;top:444;height:1013;width:7943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17A4282">
                        <w:pPr>
                          <w:rPr>
                            <w:rFonts w:hint="default" w:ascii="Arial" w:hAnsi="Arial" w:eastAsia="Microsoft YaHei" w:cs="Arial"/>
                            <w:b/>
                            <w:bCs/>
                            <w:i w:val="0"/>
                            <w:caps w:val="0"/>
                            <w:color w:val="FFF2CC" w:themeColor="accent4" w:themeTint="33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accent4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" w:cs="Arial"/>
                            <w:b/>
                            <w:bCs/>
                            <w:i w:val="0"/>
                            <w:caps w:val="0"/>
                            <w:color w:val="FFF2CC" w:themeColor="accent4" w:themeTint="33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accent4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  <w:t>SANJAY KUMAR SAHOO</w:t>
                        </w:r>
                      </w:p>
                      <w:p w14:paraId="5541E536">
                        <w:pPr>
                          <w:rPr>
                            <w:rFonts w:hint="default" w:ascii="Microsoft YaHei" w:hAnsi="Microsoft YaHei" w:eastAsia="Microsoft YaHei" w:cs="Microsoft YaHei"/>
                            <w:b/>
                            <w:bCs/>
                            <w:i w:val="0"/>
                            <w:caps w:val="0"/>
                            <w:color w:val="FFFFFF" w:themeColor="background1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 w14:paraId="041B96F8">
                        <w:pPr>
                          <w:rPr>
                            <w:rFonts w:hint="default" w:ascii="Microsoft YaHei" w:hAnsi="Microsoft YaHei" w:eastAsia="Microsoft YaHei" w:cs="Microsoft YaHei"/>
                            <w:b/>
                            <w:bCs/>
                            <w:i w:val="0"/>
                            <w:caps w:val="0"/>
                            <w:color w:val="FFFFFF" w:themeColor="background1"/>
                            <w:spacing w:val="0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-829945</wp:posOffset>
            </wp:positionH>
            <wp:positionV relativeFrom="paragraph">
              <wp:posOffset>-802005</wp:posOffset>
            </wp:positionV>
            <wp:extent cx="700405" cy="725805"/>
            <wp:effectExtent l="12700" t="12700" r="18415" b="23495"/>
            <wp:wrapNone/>
            <wp:docPr id="14" name="图片 14" descr="C:/Users/sanjay kumar sahoo/OneDrive/Pictures/Screenshots/Screenshot 2026-06-11 123007.pngScreenshot 2026-06-11 123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sanjay kumar sahoo/OneDrive/Pictures/Screenshots/Screenshot 2026-06-11 123007.pngScreenshot 2026-06-11 123007"/>
                    <pic:cNvPicPr>
                      <a:picLocks noChangeAspect="1"/>
                    </pic:cNvPicPr>
                  </pic:nvPicPr>
                  <pic:blipFill>
                    <a:blip r:embed="rId4"/>
                    <a:srcRect l="1477" t="1256" r="2767" b="-1256"/>
                    <a:stretch>
                      <a:fillRect/>
                    </a:stretch>
                  </pic:blipFill>
                  <pic:spPr>
                    <a:xfrm>
                      <a:off x="0" y="0"/>
                      <a:ext cx="700405" cy="725805"/>
                    </a:xfrm>
                    <a:prstGeom prst="ellipse">
                      <a:avLst/>
                    </a:prstGeom>
                    <a:ln w="127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505A77AC">
      <w:pPr>
        <w:ind w:firstLine="420" w:firstLine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1347470</wp:posOffset>
                </wp:positionV>
                <wp:extent cx="7715250" cy="10886440"/>
                <wp:effectExtent l="0" t="0" r="0" b="101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0886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88.2pt;margin-top:106.1pt;height:857.2pt;width:607.5pt;z-index:-251654144;v-text-anchor:middle;mso-width-relative:page;mso-height-relative:page;" fillcolor="#FFFFFF [3212]" filled="t" stroked="f" coordsize="21600,21600" o:gfxdata="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bnqk90AAAAOAQAADwAAAAAAAAABACAAAAAiAAAAZHJzL2Rvd25y&#10;ZXYueG1sUEsBAhQAFAAAAAgAh07iQCaGJC5rAgAAzQQAAA4AAAAAAAAAAQAgAAAAL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-636270</wp:posOffset>
                </wp:positionH>
                <wp:positionV relativeFrom="paragraph">
                  <wp:posOffset>6953885</wp:posOffset>
                </wp:positionV>
                <wp:extent cx="6634480" cy="8382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3E0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Microsoft YaHei" w:hAnsi="Microsoft YaHei" w:eastAsia="Microsoft YaHei" w:cs="Microsoft YaHei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50.1pt;margin-top:547.55pt;height:66pt;width:522.4pt;z-index:251663360;mso-width-relative:page;mso-height-relative:page;" filled="f" stroked="f" coordsize="21600,21600" o:gfxdata="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15a994AAAAOAQAADwAAAAAAAAABACAAAAAiAAAA&#10;ZHJzL2Rvd25yZXYueG1sUEsBAhQAFAAAAAgAh07iQEUWC1c6AgAAa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C3E0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Microsoft YaHei" w:hAnsi="Microsoft YaHei" w:eastAsia="Microsoft YaHei" w:cs="Microsoft YaHei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D5F2D"/>
    <w:rsid w:val="001142AF"/>
    <w:rsid w:val="002560E1"/>
    <w:rsid w:val="002732C2"/>
    <w:rsid w:val="00414CE6"/>
    <w:rsid w:val="00C92AAA"/>
    <w:rsid w:val="00D036C3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746426"/>
    <w:rsid w:val="037B532E"/>
    <w:rsid w:val="0384091E"/>
    <w:rsid w:val="03AE6DD7"/>
    <w:rsid w:val="03BC2831"/>
    <w:rsid w:val="04237D89"/>
    <w:rsid w:val="042C3E7C"/>
    <w:rsid w:val="043158F8"/>
    <w:rsid w:val="04395400"/>
    <w:rsid w:val="0489456D"/>
    <w:rsid w:val="049F4EAB"/>
    <w:rsid w:val="04C03FF9"/>
    <w:rsid w:val="04C437E6"/>
    <w:rsid w:val="04DE3E15"/>
    <w:rsid w:val="04E36635"/>
    <w:rsid w:val="04FB005D"/>
    <w:rsid w:val="05726074"/>
    <w:rsid w:val="05924FA8"/>
    <w:rsid w:val="05A3343E"/>
    <w:rsid w:val="05B11293"/>
    <w:rsid w:val="05B32A20"/>
    <w:rsid w:val="05C44922"/>
    <w:rsid w:val="060E53C9"/>
    <w:rsid w:val="064C3473"/>
    <w:rsid w:val="064E667D"/>
    <w:rsid w:val="06546D16"/>
    <w:rsid w:val="073D5688"/>
    <w:rsid w:val="076D2A28"/>
    <w:rsid w:val="07820B94"/>
    <w:rsid w:val="07FC091D"/>
    <w:rsid w:val="08575FFD"/>
    <w:rsid w:val="08B10699"/>
    <w:rsid w:val="08D74B38"/>
    <w:rsid w:val="08DC243F"/>
    <w:rsid w:val="090E1192"/>
    <w:rsid w:val="09302F2B"/>
    <w:rsid w:val="09425845"/>
    <w:rsid w:val="0969178C"/>
    <w:rsid w:val="09931565"/>
    <w:rsid w:val="0A273913"/>
    <w:rsid w:val="0A476236"/>
    <w:rsid w:val="0A4A640F"/>
    <w:rsid w:val="0A5F0CEF"/>
    <w:rsid w:val="0AC60DB6"/>
    <w:rsid w:val="0AC6218B"/>
    <w:rsid w:val="0AD05B39"/>
    <w:rsid w:val="0B1F59B1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C52185"/>
    <w:rsid w:val="0DF071A2"/>
    <w:rsid w:val="0E1513DE"/>
    <w:rsid w:val="0E642DE5"/>
    <w:rsid w:val="0E6E7B0F"/>
    <w:rsid w:val="0E7200BB"/>
    <w:rsid w:val="0F2C51F5"/>
    <w:rsid w:val="0F377A67"/>
    <w:rsid w:val="0F580654"/>
    <w:rsid w:val="0F9A5C31"/>
    <w:rsid w:val="0FAF0F65"/>
    <w:rsid w:val="11136D56"/>
    <w:rsid w:val="11765EE8"/>
    <w:rsid w:val="118E2678"/>
    <w:rsid w:val="11A449DB"/>
    <w:rsid w:val="11D7588F"/>
    <w:rsid w:val="11DA2096"/>
    <w:rsid w:val="11E240F5"/>
    <w:rsid w:val="11FC6864"/>
    <w:rsid w:val="1231672F"/>
    <w:rsid w:val="12435A12"/>
    <w:rsid w:val="128F4427"/>
    <w:rsid w:val="12BA18EA"/>
    <w:rsid w:val="12F80EE3"/>
    <w:rsid w:val="130540FB"/>
    <w:rsid w:val="130B091F"/>
    <w:rsid w:val="134955D0"/>
    <w:rsid w:val="13504F46"/>
    <w:rsid w:val="13665E1A"/>
    <w:rsid w:val="13846FD5"/>
    <w:rsid w:val="13A00711"/>
    <w:rsid w:val="13BD50C3"/>
    <w:rsid w:val="13C750AF"/>
    <w:rsid w:val="14440E04"/>
    <w:rsid w:val="14784523"/>
    <w:rsid w:val="14A2445B"/>
    <w:rsid w:val="152B0805"/>
    <w:rsid w:val="152C2D85"/>
    <w:rsid w:val="15CE099A"/>
    <w:rsid w:val="162E6712"/>
    <w:rsid w:val="163A376E"/>
    <w:rsid w:val="164374CD"/>
    <w:rsid w:val="165750CB"/>
    <w:rsid w:val="16B7108E"/>
    <w:rsid w:val="16BA53EF"/>
    <w:rsid w:val="172F50E9"/>
    <w:rsid w:val="175E0287"/>
    <w:rsid w:val="17667BAA"/>
    <w:rsid w:val="17C72C5B"/>
    <w:rsid w:val="181B31B5"/>
    <w:rsid w:val="18420CED"/>
    <w:rsid w:val="185D7493"/>
    <w:rsid w:val="186079A3"/>
    <w:rsid w:val="188A0D17"/>
    <w:rsid w:val="18B25AF6"/>
    <w:rsid w:val="18B74A50"/>
    <w:rsid w:val="18DA394F"/>
    <w:rsid w:val="18F72A28"/>
    <w:rsid w:val="18FC11D9"/>
    <w:rsid w:val="198163B3"/>
    <w:rsid w:val="19AA2992"/>
    <w:rsid w:val="1A8C17C0"/>
    <w:rsid w:val="1A920B66"/>
    <w:rsid w:val="1AB5423B"/>
    <w:rsid w:val="1AC2035B"/>
    <w:rsid w:val="1ACC4CC5"/>
    <w:rsid w:val="1AD40C4E"/>
    <w:rsid w:val="1B003E05"/>
    <w:rsid w:val="1B7D2CDE"/>
    <w:rsid w:val="1BE869C8"/>
    <w:rsid w:val="1BE86F08"/>
    <w:rsid w:val="1C393BCD"/>
    <w:rsid w:val="1C4F04A0"/>
    <w:rsid w:val="1C6534D5"/>
    <w:rsid w:val="1CC14CD6"/>
    <w:rsid w:val="1D1E1D0B"/>
    <w:rsid w:val="1D3922D9"/>
    <w:rsid w:val="1D424E2C"/>
    <w:rsid w:val="1D9E609E"/>
    <w:rsid w:val="1DBD39A9"/>
    <w:rsid w:val="1DC076F7"/>
    <w:rsid w:val="1DE212EF"/>
    <w:rsid w:val="1DE76BA3"/>
    <w:rsid w:val="1DEE64BF"/>
    <w:rsid w:val="1E3434A5"/>
    <w:rsid w:val="1E467101"/>
    <w:rsid w:val="1E70600C"/>
    <w:rsid w:val="1EBC1EF4"/>
    <w:rsid w:val="1EBC2096"/>
    <w:rsid w:val="1ED41662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9C52FA"/>
    <w:rsid w:val="20AF2650"/>
    <w:rsid w:val="20CD3575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EA57D7"/>
    <w:rsid w:val="22F63329"/>
    <w:rsid w:val="231B494E"/>
    <w:rsid w:val="23586583"/>
    <w:rsid w:val="23BC11FA"/>
    <w:rsid w:val="23BE2423"/>
    <w:rsid w:val="24145847"/>
    <w:rsid w:val="24225F77"/>
    <w:rsid w:val="245B5D30"/>
    <w:rsid w:val="247C6B1D"/>
    <w:rsid w:val="24AB6C23"/>
    <w:rsid w:val="24C611D6"/>
    <w:rsid w:val="2513099B"/>
    <w:rsid w:val="2564604E"/>
    <w:rsid w:val="25DB23F1"/>
    <w:rsid w:val="2622585A"/>
    <w:rsid w:val="26405140"/>
    <w:rsid w:val="266A65CC"/>
    <w:rsid w:val="266C4583"/>
    <w:rsid w:val="268714FF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7F4463"/>
    <w:rsid w:val="289D2958"/>
    <w:rsid w:val="28B615CC"/>
    <w:rsid w:val="28C6526E"/>
    <w:rsid w:val="28E3255D"/>
    <w:rsid w:val="290106E0"/>
    <w:rsid w:val="292C2C40"/>
    <w:rsid w:val="29564034"/>
    <w:rsid w:val="29772F35"/>
    <w:rsid w:val="298B05D7"/>
    <w:rsid w:val="29B12CDC"/>
    <w:rsid w:val="29FC1EA0"/>
    <w:rsid w:val="2A1771DF"/>
    <w:rsid w:val="2A795E61"/>
    <w:rsid w:val="2A8621E4"/>
    <w:rsid w:val="2A8A4B47"/>
    <w:rsid w:val="2B070C22"/>
    <w:rsid w:val="2B106417"/>
    <w:rsid w:val="2B3449E5"/>
    <w:rsid w:val="2B5F5760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6A48E8"/>
    <w:rsid w:val="2D8F6BF2"/>
    <w:rsid w:val="2D9049E7"/>
    <w:rsid w:val="2DC21AD1"/>
    <w:rsid w:val="2DC3461C"/>
    <w:rsid w:val="2E01406E"/>
    <w:rsid w:val="2E0E59B7"/>
    <w:rsid w:val="2E6B5FB9"/>
    <w:rsid w:val="2E7653DA"/>
    <w:rsid w:val="2E824F6F"/>
    <w:rsid w:val="2EEA406D"/>
    <w:rsid w:val="2F0D4596"/>
    <w:rsid w:val="2F255DE2"/>
    <w:rsid w:val="2F552474"/>
    <w:rsid w:val="2F6D2DF6"/>
    <w:rsid w:val="2F6D372F"/>
    <w:rsid w:val="2FB1324F"/>
    <w:rsid w:val="2FC57D55"/>
    <w:rsid w:val="30013F99"/>
    <w:rsid w:val="301C491F"/>
    <w:rsid w:val="30C80FB3"/>
    <w:rsid w:val="30EF2188"/>
    <w:rsid w:val="313B752E"/>
    <w:rsid w:val="314900E1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761C4"/>
    <w:rsid w:val="338F6883"/>
    <w:rsid w:val="33AA0345"/>
    <w:rsid w:val="33AF78C9"/>
    <w:rsid w:val="33BA1E63"/>
    <w:rsid w:val="33F74B00"/>
    <w:rsid w:val="34357349"/>
    <w:rsid w:val="34481AFC"/>
    <w:rsid w:val="34484F30"/>
    <w:rsid w:val="347474FF"/>
    <w:rsid w:val="34843D93"/>
    <w:rsid w:val="34A76F77"/>
    <w:rsid w:val="34CD147F"/>
    <w:rsid w:val="35883204"/>
    <w:rsid w:val="35AE6E11"/>
    <w:rsid w:val="35CA4F85"/>
    <w:rsid w:val="35F9161E"/>
    <w:rsid w:val="3647586B"/>
    <w:rsid w:val="365031FF"/>
    <w:rsid w:val="36763B2E"/>
    <w:rsid w:val="36833557"/>
    <w:rsid w:val="37DB0ECC"/>
    <w:rsid w:val="38330051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A50A4"/>
    <w:rsid w:val="39DD3707"/>
    <w:rsid w:val="3A140BA9"/>
    <w:rsid w:val="3A2D3996"/>
    <w:rsid w:val="3A3B1957"/>
    <w:rsid w:val="3A6046F2"/>
    <w:rsid w:val="3A79139C"/>
    <w:rsid w:val="3ABE0451"/>
    <w:rsid w:val="3B6960BF"/>
    <w:rsid w:val="3B8C1BE2"/>
    <w:rsid w:val="3BCC57B1"/>
    <w:rsid w:val="3C037A1A"/>
    <w:rsid w:val="3C2454C2"/>
    <w:rsid w:val="3C375B96"/>
    <w:rsid w:val="3CB93D65"/>
    <w:rsid w:val="3D383DBA"/>
    <w:rsid w:val="3D4637E1"/>
    <w:rsid w:val="3DF61F78"/>
    <w:rsid w:val="3E32349B"/>
    <w:rsid w:val="3E4E4053"/>
    <w:rsid w:val="3E7B12F8"/>
    <w:rsid w:val="3ECF1C51"/>
    <w:rsid w:val="3EEB161B"/>
    <w:rsid w:val="3F4674F1"/>
    <w:rsid w:val="40185D56"/>
    <w:rsid w:val="403A69F2"/>
    <w:rsid w:val="40486C8E"/>
    <w:rsid w:val="414046AA"/>
    <w:rsid w:val="41561554"/>
    <w:rsid w:val="41572D65"/>
    <w:rsid w:val="41712063"/>
    <w:rsid w:val="41754D1F"/>
    <w:rsid w:val="41955490"/>
    <w:rsid w:val="41B73A62"/>
    <w:rsid w:val="41D6397F"/>
    <w:rsid w:val="423B4745"/>
    <w:rsid w:val="423C1A41"/>
    <w:rsid w:val="428622B0"/>
    <w:rsid w:val="43010085"/>
    <w:rsid w:val="43076151"/>
    <w:rsid w:val="4322086C"/>
    <w:rsid w:val="434E7431"/>
    <w:rsid w:val="435940F8"/>
    <w:rsid w:val="43797EC0"/>
    <w:rsid w:val="43BE5D24"/>
    <w:rsid w:val="441279FF"/>
    <w:rsid w:val="4418479D"/>
    <w:rsid w:val="44453DDE"/>
    <w:rsid w:val="44946D5F"/>
    <w:rsid w:val="44D35CD8"/>
    <w:rsid w:val="44DF66BC"/>
    <w:rsid w:val="45927D48"/>
    <w:rsid w:val="45B14780"/>
    <w:rsid w:val="45C2203C"/>
    <w:rsid w:val="45CE5548"/>
    <w:rsid w:val="45D2293C"/>
    <w:rsid w:val="460126F5"/>
    <w:rsid w:val="46351951"/>
    <w:rsid w:val="464A7F94"/>
    <w:rsid w:val="464E2802"/>
    <w:rsid w:val="468D25D9"/>
    <w:rsid w:val="469A5ED6"/>
    <w:rsid w:val="469F52BB"/>
    <w:rsid w:val="477052EA"/>
    <w:rsid w:val="479730E4"/>
    <w:rsid w:val="47DD14A5"/>
    <w:rsid w:val="47F606D6"/>
    <w:rsid w:val="481B4975"/>
    <w:rsid w:val="486C312C"/>
    <w:rsid w:val="486D0FEC"/>
    <w:rsid w:val="48C9031A"/>
    <w:rsid w:val="49235724"/>
    <w:rsid w:val="49395942"/>
    <w:rsid w:val="495B5813"/>
    <w:rsid w:val="49E81B9B"/>
    <w:rsid w:val="4A3D4188"/>
    <w:rsid w:val="4A795210"/>
    <w:rsid w:val="4A9345DE"/>
    <w:rsid w:val="4ACA2718"/>
    <w:rsid w:val="4AD9780F"/>
    <w:rsid w:val="4B387A70"/>
    <w:rsid w:val="4B7340AE"/>
    <w:rsid w:val="4BA87F43"/>
    <w:rsid w:val="4BBC5FA5"/>
    <w:rsid w:val="4BF24C6A"/>
    <w:rsid w:val="4C5F6EB9"/>
    <w:rsid w:val="4C604586"/>
    <w:rsid w:val="4C62274E"/>
    <w:rsid w:val="4C841607"/>
    <w:rsid w:val="4C8B4705"/>
    <w:rsid w:val="4CCC4626"/>
    <w:rsid w:val="4CE409DD"/>
    <w:rsid w:val="4CE640FE"/>
    <w:rsid w:val="4D146BC3"/>
    <w:rsid w:val="4DC63704"/>
    <w:rsid w:val="4E323AFF"/>
    <w:rsid w:val="4E3C1A0A"/>
    <w:rsid w:val="4E777A24"/>
    <w:rsid w:val="4EAE77CF"/>
    <w:rsid w:val="4FF67BBA"/>
    <w:rsid w:val="503C43F9"/>
    <w:rsid w:val="505D5184"/>
    <w:rsid w:val="50CC56A2"/>
    <w:rsid w:val="50CC5E28"/>
    <w:rsid w:val="50E631AF"/>
    <w:rsid w:val="515A15AA"/>
    <w:rsid w:val="51B44F9E"/>
    <w:rsid w:val="51C16550"/>
    <w:rsid w:val="522B4A59"/>
    <w:rsid w:val="522D1A84"/>
    <w:rsid w:val="52547F2A"/>
    <w:rsid w:val="52DE645B"/>
    <w:rsid w:val="52ED65B5"/>
    <w:rsid w:val="53606524"/>
    <w:rsid w:val="5393041A"/>
    <w:rsid w:val="53D23D42"/>
    <w:rsid w:val="541B187A"/>
    <w:rsid w:val="54350C7B"/>
    <w:rsid w:val="54433EFC"/>
    <w:rsid w:val="547C2C41"/>
    <w:rsid w:val="54FE4287"/>
    <w:rsid w:val="55A4094D"/>
    <w:rsid w:val="560B0BE3"/>
    <w:rsid w:val="560E1F74"/>
    <w:rsid w:val="56311E06"/>
    <w:rsid w:val="56480272"/>
    <w:rsid w:val="569B60FF"/>
    <w:rsid w:val="56D00224"/>
    <w:rsid w:val="573D3E09"/>
    <w:rsid w:val="5785222F"/>
    <w:rsid w:val="57942026"/>
    <w:rsid w:val="57A37E54"/>
    <w:rsid w:val="583E4329"/>
    <w:rsid w:val="585303BA"/>
    <w:rsid w:val="58D93E38"/>
    <w:rsid w:val="58E37794"/>
    <w:rsid w:val="590F7087"/>
    <w:rsid w:val="593D2D3F"/>
    <w:rsid w:val="598218C5"/>
    <w:rsid w:val="598705F0"/>
    <w:rsid w:val="59963B53"/>
    <w:rsid w:val="59A93B20"/>
    <w:rsid w:val="59D83A01"/>
    <w:rsid w:val="5A5F3294"/>
    <w:rsid w:val="5A671054"/>
    <w:rsid w:val="5A7F38A9"/>
    <w:rsid w:val="5B184203"/>
    <w:rsid w:val="5B6D2BB9"/>
    <w:rsid w:val="5BA03966"/>
    <w:rsid w:val="5BA1789E"/>
    <w:rsid w:val="5BBF00D8"/>
    <w:rsid w:val="5BC934AE"/>
    <w:rsid w:val="5C3A27C4"/>
    <w:rsid w:val="5C631D82"/>
    <w:rsid w:val="5D553153"/>
    <w:rsid w:val="5DAE1A5C"/>
    <w:rsid w:val="5DB61475"/>
    <w:rsid w:val="5DFB1B8B"/>
    <w:rsid w:val="5E002816"/>
    <w:rsid w:val="5E147D54"/>
    <w:rsid w:val="5E2A4A80"/>
    <w:rsid w:val="5E597D54"/>
    <w:rsid w:val="5E7F4605"/>
    <w:rsid w:val="5EA217F0"/>
    <w:rsid w:val="5F244F3A"/>
    <w:rsid w:val="5F7028EC"/>
    <w:rsid w:val="5F90691B"/>
    <w:rsid w:val="5F9B2CCF"/>
    <w:rsid w:val="5FA44497"/>
    <w:rsid w:val="5FB375DD"/>
    <w:rsid w:val="600C14F4"/>
    <w:rsid w:val="609A10A0"/>
    <w:rsid w:val="60D86DCD"/>
    <w:rsid w:val="612018A5"/>
    <w:rsid w:val="613F2803"/>
    <w:rsid w:val="613F636B"/>
    <w:rsid w:val="61463B9B"/>
    <w:rsid w:val="61B31912"/>
    <w:rsid w:val="61FC203F"/>
    <w:rsid w:val="621D3918"/>
    <w:rsid w:val="621E21B5"/>
    <w:rsid w:val="629038A5"/>
    <w:rsid w:val="62976268"/>
    <w:rsid w:val="62DE0FC5"/>
    <w:rsid w:val="62E46882"/>
    <w:rsid w:val="630948A4"/>
    <w:rsid w:val="630D4CDB"/>
    <w:rsid w:val="631018F4"/>
    <w:rsid w:val="635D4115"/>
    <w:rsid w:val="63701DA1"/>
    <w:rsid w:val="637552C3"/>
    <w:rsid w:val="63827FAD"/>
    <w:rsid w:val="644C54F8"/>
    <w:rsid w:val="648A0F80"/>
    <w:rsid w:val="648E2F70"/>
    <w:rsid w:val="64B818DE"/>
    <w:rsid w:val="64EA5102"/>
    <w:rsid w:val="654B280B"/>
    <w:rsid w:val="65681BDD"/>
    <w:rsid w:val="65A44FB7"/>
    <w:rsid w:val="65C5024C"/>
    <w:rsid w:val="662329DD"/>
    <w:rsid w:val="66A31EBB"/>
    <w:rsid w:val="66D109C6"/>
    <w:rsid w:val="66E12268"/>
    <w:rsid w:val="675B7BA5"/>
    <w:rsid w:val="67D71200"/>
    <w:rsid w:val="6873416A"/>
    <w:rsid w:val="68BC3EA2"/>
    <w:rsid w:val="68C356C6"/>
    <w:rsid w:val="68C92469"/>
    <w:rsid w:val="68CE2F67"/>
    <w:rsid w:val="69067B6A"/>
    <w:rsid w:val="69877F2E"/>
    <w:rsid w:val="69EC2C7E"/>
    <w:rsid w:val="69F1312B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BF5098"/>
    <w:rsid w:val="6BC61F64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B07A9B"/>
    <w:rsid w:val="70C56C78"/>
    <w:rsid w:val="70F467DE"/>
    <w:rsid w:val="712B0468"/>
    <w:rsid w:val="71404768"/>
    <w:rsid w:val="71424559"/>
    <w:rsid w:val="714820BB"/>
    <w:rsid w:val="71620EC6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F50EBB"/>
    <w:rsid w:val="732022A5"/>
    <w:rsid w:val="737030BA"/>
    <w:rsid w:val="73A57940"/>
    <w:rsid w:val="73FA0F56"/>
    <w:rsid w:val="742720C3"/>
    <w:rsid w:val="74535840"/>
    <w:rsid w:val="74C019A6"/>
    <w:rsid w:val="74D626D4"/>
    <w:rsid w:val="74DD2969"/>
    <w:rsid w:val="75626467"/>
    <w:rsid w:val="759432AE"/>
    <w:rsid w:val="76004DC0"/>
    <w:rsid w:val="768A4D12"/>
    <w:rsid w:val="772F60A3"/>
    <w:rsid w:val="778C7FC9"/>
    <w:rsid w:val="77C05673"/>
    <w:rsid w:val="77C670D8"/>
    <w:rsid w:val="78052087"/>
    <w:rsid w:val="782E4DD1"/>
    <w:rsid w:val="783D2A16"/>
    <w:rsid w:val="786945CD"/>
    <w:rsid w:val="795B528B"/>
    <w:rsid w:val="79C220D6"/>
    <w:rsid w:val="79C96961"/>
    <w:rsid w:val="79DE5B8E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830405"/>
    <w:rsid w:val="7B932B38"/>
    <w:rsid w:val="7BA63594"/>
    <w:rsid w:val="7C3C7759"/>
    <w:rsid w:val="7C730D9C"/>
    <w:rsid w:val="7C766462"/>
    <w:rsid w:val="7CED5FAC"/>
    <w:rsid w:val="7D0079C6"/>
    <w:rsid w:val="7D5C0E39"/>
    <w:rsid w:val="7E263FB5"/>
    <w:rsid w:val="7E486EB2"/>
    <w:rsid w:val="7E742D92"/>
    <w:rsid w:val="7E851F07"/>
    <w:rsid w:val="7E934D87"/>
    <w:rsid w:val="7E9A0D84"/>
    <w:rsid w:val="7EA637B6"/>
    <w:rsid w:val="7F266B17"/>
    <w:rsid w:val="7F663224"/>
    <w:rsid w:val="7F8263B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sanjay kumar sahoo (568)</cp:lastModifiedBy>
  <dcterms:modified xsi:type="dcterms:W3CDTF">2026-06-13T19:14:40Z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RubyTemplateID" linkTarget="0">
    <vt:lpwstr>4</vt:lpwstr>
  </property>
  <property fmtid="{D5CDD505-2E9C-101B-9397-08002B2CF9AE}" pid="4" name="ICV">
    <vt:lpwstr>C35566BD194A46FF839C6D00F8C87289_13</vt:lpwstr>
  </property>
  <property fmtid="{D5CDD505-2E9C-101B-9397-08002B2CF9AE}" pid="5" name="KSOTemplateDocerSaveRecord">
    <vt:lpwstr>eyJoZGlkIjoiY2RiZWI0Nzc4NGY3NGY0MTQ1MWNiOWQxNTAxN2Y0YzEiLCJ1c2VySWQiOiI1Njc1MjAzNjM2NTEifQ==</vt:lpwstr>
  </property>
</Properties>
</file>